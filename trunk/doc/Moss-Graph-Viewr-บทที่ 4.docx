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26E" w:rsidRPr="003902FE" w:rsidRDefault="0068426E" w:rsidP="0068426E">
      <w:pPr>
        <w:pStyle w:val="af0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 w:rsidRPr="003902FE">
        <w:rPr>
          <w:rFonts w:ascii="Angsana New" w:hAnsi="Angsana New"/>
          <w:b/>
          <w:bCs/>
          <w:cs/>
        </w:rPr>
        <w:t>บทที่ 4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68426E" w:rsidRPr="003902FE" w:rsidRDefault="0068426E" w:rsidP="00AB5DC1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68426E" w:rsidRPr="003902FE" w:rsidRDefault="0068426E" w:rsidP="0068426E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>
        <w:rPr>
          <w:rFonts w:hint="cs"/>
          <w:cs/>
        </w:rPr>
        <w:t xml:space="preserve"> ส่วนแสดงผลกราฟ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>4.2 ส่วนจัดการกับกราฟ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>
        <w:t>4.3</w:t>
      </w:r>
      <w:r>
        <w:rPr>
          <w:rFonts w:hint="cs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จัดอยู่ที่ส่วนแสดงผลหลักของโปรแกรมเพื่อรองรับการจัดการกับกราฟต่างๆ ซึ่งมีความสามารถและข้อจำกัดดังนี้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ย่อ/ขยาย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  <w:t>4. รูปร่างของจุดตัดและเส้นเชื่อมไม่สามารถเปลี่ยนแปลงได้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</w:r>
      <w:r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6. </w:t>
      </w:r>
      <w:r>
        <w:rPr>
          <w:rFonts w:eastAsia="Cordia New" w:hint="cs"/>
          <w:cs/>
        </w:rPr>
        <w:t>ชื่อที่กำหนดลงในแต่ละจุดตัดกำหนด จำกัดความยาวเพียง 3 ตัวอักษร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 xml:space="preserve">7. </w:t>
      </w:r>
      <w:r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68426E" w:rsidRDefault="00D5247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1962150" cy="2047875"/>
            <wp:effectExtent l="38100" t="19050" r="19050" b="28575"/>
            <wp:docPr id="1" name="รูปภาพ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rcRect l="24337" t="28833" r="26024" b="2196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8426E">
        <w:rPr>
          <w:rFonts w:eastAsia="Cordia New"/>
        </w:rPr>
        <w:t xml:space="preserve">       </w:t>
      </w:r>
      <w:r>
        <w:rPr>
          <w:rFonts w:eastAsia="Cordia New"/>
          <w:noProof/>
        </w:rPr>
        <w:drawing>
          <wp:inline distT="0" distB="0" distL="0" distR="0">
            <wp:extent cx="2305050" cy="1990725"/>
            <wp:effectExtent l="19050" t="19050" r="19050" b="28575"/>
            <wp:docPr id="2" name="รูปภาพ 1" descr="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2.png"/>
                    <pic:cNvPicPr/>
                  </pic:nvPicPr>
                  <pic:blipFill>
                    <a:blip r:embed="rId10"/>
                    <a:srcRect l="20948" t="25629" r="20739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 w:hint="cs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รูปการเลื่อนจุดตัดได้ของโปรแกรม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076556" w:rsidRDefault="00076556" w:rsidP="00076556">
      <w:pPr>
        <w:tabs>
          <w:tab w:val="left" w:pos="720"/>
          <w:tab w:val="left" w:pos="1080"/>
        </w:tabs>
        <w:ind w:firstLine="0"/>
        <w:rPr>
          <w:rFonts w:eastAsia="Cordia New" w:hint="cs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505075" cy="1876425"/>
            <wp:effectExtent l="19050" t="19050" r="28575" b="28575"/>
            <wp:docPr id="3" name="รูปภาพ 2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11"/>
                    <a:srcRect l="19518" t="23570" r="17108" b="3135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037080" cy="1381125"/>
            <wp:effectExtent l="19050" t="19050" r="20320" b="28575"/>
            <wp:docPr id="4" name="รูปภาพ 3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png"/>
                    <pic:cNvPicPr/>
                  </pic:nvPicPr>
                  <pic:blipFill>
                    <a:blip r:embed="rId12"/>
                    <a:srcRect l="21227" t="34840" r="27184" b="31915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68426E" w:rsidRDefault="0068426E" w:rsidP="0068426E">
      <w:pPr>
        <w:spacing w:after="200" w:line="276" w:lineRule="auto"/>
        <w:ind w:firstLine="0"/>
        <w:rPr>
          <w:rFonts w:eastAsia="Cordia New" w:hint="cs"/>
        </w:rPr>
      </w:pPr>
    </w:p>
    <w:p w:rsidR="00076556" w:rsidRDefault="00076556" w:rsidP="0068426E">
      <w:pPr>
        <w:spacing w:after="200" w:line="276" w:lineRule="auto"/>
        <w:ind w:firstLine="0"/>
        <w:rPr>
          <w:rFonts w:eastAsia="Cordia New"/>
        </w:rPr>
      </w:pPr>
    </w:p>
    <w:p w:rsidR="0068426E" w:rsidRPr="005E583C" w:rsidRDefault="0068426E" w:rsidP="0068426E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4.2 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68426E" w:rsidRPr="00B34139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68426E" w:rsidRPr="005E583C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 xml:space="preserve">และเมนู 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5" name="รูปภาพ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09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</w:t>
      </w: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0850" cy="3414209"/>
            <wp:effectExtent l="19050" t="0" r="6700" b="0"/>
            <wp:docPr id="6" name="รูปภาพ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</w:p>
    <w:p w:rsidR="0068426E" w:rsidRPr="00755669" w:rsidRDefault="0068426E" w:rsidP="0068426E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68426E" w:rsidRDefault="00AE08AD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 w:hint="cs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7" name="รูปภาพ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 w:hint="cs"/>
          <w:cs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076556" w:rsidRDefault="00076556" w:rsidP="007550C8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4.2.2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076556" w:rsidRDefault="00076556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8" name="รูปภาพ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076556" w:rsidRDefault="0068426E" w:rsidP="00076556">
      <w:pPr>
        <w:tabs>
          <w:tab w:val="left" w:pos="720"/>
          <w:tab w:val="left" w:pos="1080"/>
        </w:tabs>
        <w:ind w:firstLine="0"/>
        <w:rPr>
          <w:rFonts w:eastAsia="Cordia New" w:hint="cs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 w:rsidR="00AE08AD">
        <w:rPr>
          <w:rFonts w:eastAsia="Cordia New"/>
          <w:noProof/>
        </w:rPr>
        <w:drawing>
          <wp:inline distT="0" distB="0" distL="0" distR="0">
            <wp:extent cx="3474738" cy="3316255"/>
            <wp:effectExtent l="19050" t="0" r="0" b="0"/>
            <wp:docPr id="9" name="รูปภาพ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738" cy="33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 กรอกจุดเริ่มต้นและจุดปลาย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157143" cy="3318095"/>
            <wp:effectExtent l="19050" t="0" r="5157" b="0"/>
            <wp:docPr id="10" name="รูปภาพ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 w:hint="cs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68426E" w:rsidRDefault="0068426E" w:rsidP="0068426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1" name="รูปภาพ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 w:rsidR="00AE08AD">
        <w:rPr>
          <w:rFonts w:eastAsia="Cordia New"/>
          <w:noProof/>
        </w:rPr>
        <w:drawing>
          <wp:inline distT="0" distB="0" distL="0" distR="0">
            <wp:extent cx="3626577" cy="3418294"/>
            <wp:effectExtent l="19050" t="0" r="0" b="0"/>
            <wp:docPr id="12" name="รูปภาพ 1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577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3" name="รูปภาพ 1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 w:hint="cs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68426E" w:rsidRPr="00FF055B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Pr="00FF055B">
        <w:rPr>
          <w:rFonts w:eastAsia="Cordia New" w:hint="cs"/>
          <w:b/>
          <w:bCs/>
          <w:cs/>
        </w:rPr>
        <w:t>การลบจุดเส้นเชื่อม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5" name="รูปภาพ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581653" cy="3418294"/>
            <wp:effectExtent l="19050" t="0" r="0" b="0"/>
            <wp:docPr id="16" name="รูปภาพ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653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รูปตัวอย่างผลของกรอกข้อมูลจุดปลายเพื่อลบเส้นเชื่อม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7" name="รูปภาพ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 w:hint="cs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68426E" w:rsidRPr="005E583C" w:rsidRDefault="0068426E" w:rsidP="0068426E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การอ่านข้อมูลจากไฟล์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ตัวหนึ่งซึ่งใช้ในการเก็บข้อมูลประเภทกราฟโดยเฉพาะซึ่งมีโครงสร้างหลักๆ ดังนี้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393C" w:rsidRDefault="0009393C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ซึ่งเป็นเสมือนเป็นจุดเริ่มต้นของข้อมูลกราฟซึ่งจะกำหนดด้วยว่ากราฟจะมีลักษณะเป็นแบบใด เช่นมีทิศทาง (</w:t>
      </w:r>
      <w:r>
        <w:rPr>
          <w:rFonts w:eastAsia="Cordia New"/>
        </w:rPr>
        <w:t>directed graph</w:t>
      </w:r>
      <w:r>
        <w:rPr>
          <w:rFonts w:eastAsia="Cordia New" w:hint="cs"/>
          <w:cs/>
        </w:rPr>
        <w:t>) หรือว่าเป็นกราฟที่ไม่มีทิศทาง (</w:t>
      </w:r>
      <w:r>
        <w:rPr>
          <w:rFonts w:eastAsia="Cordia New"/>
        </w:rPr>
        <w:t xml:space="preserve">undirected graph) </w:t>
      </w:r>
      <w:r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 ดูตัวอย่างได้ที่รูปที่ 4-16 </w:t>
      </w:r>
    </w:p>
    <w:p w:rsidR="0009393C" w:rsidRDefault="00274F8B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3" type="#_x0000_t176" style="position:absolute;left:0;text-align:left;margin-left:87.75pt;margin-top:157.5pt;width:297pt;height:117.75pt;z-index:251656192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0" type="#_x0000_t176" style="position:absolute;left:0;text-align:left;margin-left:60.75pt;margin-top:66.75pt;width:314.25pt;height:51pt;z-index:251657216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2" type="#_x0000_t176" style="position:absolute;left:0;text-align:left;margin-left:51.75pt;margin-top:55.5pt;width:267pt;height:11.25pt;z-index:251658240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1" type="#_x0000_t176" style="position:absolute;left:0;text-align:left;margin-left:51.75pt;margin-top:32.25pt;width:164.25pt;height:12pt;z-index:251659264" filled="f" fillcolor="white [3201]" strokecolor="black [3213]" strokeweight="1.5pt">
            <v:shadow color="#868686"/>
          </v:shape>
        </w:pict>
      </w:r>
      <w:r w:rsidR="0068426E">
        <w:rPr>
          <w:rFonts w:eastAsia="Cordia New"/>
          <w:noProof/>
        </w:rPr>
        <w:drawing>
          <wp:inline distT="0" distB="0" distL="0" distR="0">
            <wp:extent cx="4742533" cy="3919608"/>
            <wp:effectExtent l="19050" t="19050" r="19967" b="23742"/>
            <wp:docPr id="63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3" cy="39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93C" w:rsidRDefault="0009393C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</w:p>
    <w:p w:rsidR="0009393C" w:rsidRDefault="0068426E" w:rsidP="0009393C">
      <w:pPr>
        <w:tabs>
          <w:tab w:val="left" w:pos="720"/>
          <w:tab w:val="left" w:pos="1080"/>
        </w:tabs>
        <w:ind w:firstLine="0"/>
        <w:rPr>
          <w:rFonts w:eastAsia="Cordia New" w:hint="cs"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r w:rsidRPr="00677E65">
        <w:rPr>
          <w:rFonts w:eastAsia="Cordia New"/>
        </w:rPr>
        <w:t xml:space="preserve">yWork </w:t>
      </w:r>
      <w:r w:rsidRPr="00677E65">
        <w:rPr>
          <w:rFonts w:eastAsia="Cordia New" w:hint="cs"/>
          <w:cs/>
        </w:rPr>
        <w:t>ที่เพิ่มส่วนเสริมเข้าไป</w:t>
      </w:r>
    </w:p>
    <w:p w:rsidR="0068426E" w:rsidRPr="00677E65" w:rsidRDefault="0009393C" w:rsidP="0009393C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>
        <w:rPr>
          <w:rFonts w:eastAsia="Cordia New" w:hint="cs"/>
          <w:cs/>
        </w:rPr>
        <w:t xml:space="preserve">                </w:t>
      </w:r>
      <w:r w:rsidR="0068426E" w:rsidRPr="00677E65">
        <w:rPr>
          <w:rFonts w:eastAsia="Cordia New" w:hint="cs"/>
          <w:cs/>
        </w:rPr>
        <w:t>(ในกรอบ</w:t>
      </w:r>
      <w:r w:rsidR="0068426E">
        <w:rPr>
          <w:rFonts w:eastAsia="Cordia New" w:hint="cs"/>
          <w:cs/>
        </w:rPr>
        <w:t>คือส่วนเสริม)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ซึ่งโปรแกรมในส่วนของการดำเนินการกับไฟล์ของโปรแกรมนี้จะใช้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ของแต่ล่ะ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>
        <w:rPr>
          <w:rFonts w:eastAsia="Cordia New"/>
        </w:rPr>
        <w:t>17</w:t>
      </w: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8" name="รูปภาพ 17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E9417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การแสดงผลข้อมูลกราฟจากไฟล์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r>
        <w:rPr>
          <w:rFonts w:eastAsia="Cordia New"/>
        </w:rPr>
        <w:t xml:space="preserve">PyQt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และสร้างตัวกรองได้ทำให้ป้องกันปัญหาเรื่องการเปิดไฟล์ผิดรูปแบบได้ในระดับหนึ่ง ลำดับการเปิดเลือกไฟล์เพื่อนำมาแสดงผลดูได้ ในรูปที่ </w:t>
      </w:r>
      <w:r>
        <w:rPr>
          <w:rFonts w:eastAsia="Cordia New"/>
        </w:rPr>
        <w:t xml:space="preserve">4-18 </w:t>
      </w:r>
      <w:r>
        <w:rPr>
          <w:rFonts w:eastAsia="Cordia New" w:hint="cs"/>
          <w:cs/>
        </w:rPr>
        <w:t>ถึง 4-20 ตามลำดับ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9" name="รูปภาพ 18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104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0" name="รูปภาพ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68426E" w:rsidRDefault="0068426E" w:rsidP="0068426E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/>
        </w:rPr>
        <w:t xml:space="preserve"> id </w:t>
      </w:r>
      <w:r>
        <w:rPr>
          <w:rFonts w:eastAsia="Cordia New" w:hint="cs"/>
          <w:cs/>
        </w:rPr>
        <w:t xml:space="preserve">ของแท็ก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1" name="รูปภาพ 20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 xml:space="preserve"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 นามสกุลของไฟล์โดยปริยายกำหนดให้เป็น </w:t>
      </w:r>
      <w:r>
        <w:t xml:space="preserve">GraphML </w:t>
      </w:r>
      <w:r>
        <w:rPr>
          <w:rFonts w:hint="cs"/>
          <w:cs/>
        </w:rPr>
        <w:t xml:space="preserve">ซึ่งผู้ใช้สามารถเลือกที่จะบันทึกเป็น </w:t>
      </w:r>
      <w:r>
        <w:t xml:space="preserve">xml </w:t>
      </w:r>
      <w:r>
        <w:rPr>
          <w:rFonts w:hint="cs"/>
          <w:cs/>
        </w:rPr>
        <w:t>ก็ได้แต่ว่าภายในไฟล์จะมีเนื้อหาเหมือนกัน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68426E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roundrect id="_x0000_s1034" style="position:absolute;left:0;text-align:left;margin-left:178.5pt;margin-top:197.5pt;width:75.75pt;height:22.5pt;z-index:251660288" arcsize="10923f" filled="f"/>
        </w:pict>
      </w:r>
      <w:r w:rsidR="00AE08AD"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22" name="รูปภาพ 21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tbl>
      <w:tblPr>
        <w:tblStyle w:val="a6"/>
        <w:tblW w:w="0" w:type="auto"/>
        <w:tblInd w:w="709" w:type="dxa"/>
        <w:tblLook w:val="04A0"/>
      </w:tblPr>
      <w:tblGrid>
        <w:gridCol w:w="7813"/>
      </w:tblGrid>
      <w:tr w:rsidR="0068426E" w:rsidTr="00E14FB8">
        <w:tc>
          <w:tcPr>
            <w:tcW w:w="8533" w:type="dxa"/>
            <w:shd w:val="clear" w:color="auto" w:fill="auto"/>
          </w:tcPr>
          <w:p w:rsidR="0068426E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&lt;?xml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version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 xml:space="preserve">1.0"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encoding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="UTF-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8"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?&gt;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="http://graphml.graphdrawing.org/xmlns"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xmlns:xsi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="http://www.w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3.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org/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2001/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XMLSchema-instance"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xsi:schemaLocation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="http://graphml.graphdrawing.org/xmlns http://graphml.graphdrawing.org/xmlns/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graphml.xsd"&gt;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="G"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edgedefault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="undirected"&gt;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="A"/&gt;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source="C"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target="C"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&lt;/graphml&gt;</w:t>
            </w:r>
          </w:p>
          <w:p w:rsidR="0068426E" w:rsidRPr="00065A6C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68426E" w:rsidRDefault="0068426E" w:rsidP="0068426E">
      <w:pPr>
        <w:ind w:firstLine="0"/>
        <w:jc w:val="left"/>
        <w:rPr>
          <w:rFonts w:eastAsia="Cordia New" w:hint="cs"/>
          <w:cs/>
        </w:rPr>
      </w:pPr>
      <w:r>
        <w:rPr>
          <w:rFonts w:eastAsia="Cordia New"/>
          <w:cs/>
        </w:rPr>
        <w:br w:type="page"/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แต่ว่าตอนนี้โปรแกรมสนับสนุนแค่การเน้นสีของกราฟเท่านั้น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รูปที่ 4-22 และ รูปที่ </w:t>
      </w:r>
      <w:r>
        <w:rPr>
          <w:rFonts w:eastAsia="Cordia New"/>
        </w:rPr>
        <w:t xml:space="preserve">4-23 </w:t>
      </w:r>
      <w:r>
        <w:rPr>
          <w:rFonts w:eastAsia="Cordia New" w:hint="cs"/>
          <w:cs/>
        </w:rPr>
        <w:t>จะแสดงตัวอย่างการใช้อัลกอริทึมง่ายๆ อย่างการหาจุดตัดที่มีดีกรีสูงสุด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3" name="รูปภาพ 22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4" name="รูปภาพ 23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22 </w:t>
      </w:r>
      <w:r>
        <w:rPr>
          <w:rFonts w:eastAsia="Cordia New" w:hint="cs"/>
          <w:cs/>
        </w:rPr>
        <w:t>รูปผลลัพธ์ของการเลือกใช้อัลกอริทึมหาจุดตัดที่มีดีกรีสูงสุด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 xml:space="preserve">จากตัวอย่างข้างต้นคือ อัลกอริทึมหาจุดตัดที่มีดีกรีสูงสุดซึ่งไม่ต้องการข้อมูลอื่นนอกจากกราฟ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>
        <w:rPr>
          <w:rFonts w:eastAsia="Cordia New" w:hint="cs"/>
          <w:cs/>
        </w:rPr>
        <w:t xml:space="preserve">ที่ต้องการข้อมูลเข้าเป็น </w:t>
      </w:r>
      <w:r>
        <w:rPr>
          <w:rFonts w:eastAsia="Cordia New"/>
        </w:rPr>
        <w:t xml:space="preserve">root </w:t>
      </w:r>
      <w:r>
        <w:rPr>
          <w:rFonts w:eastAsia="Cordia New" w:hint="cs"/>
          <w:cs/>
        </w:rPr>
        <w:t xml:space="preserve">ของต้นไม้และ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ที่ต้องการหา ดังนั้นจึงต้องมีการให้โปรแกรม รับข้อมูลเข้าที่เกี่ยวข้องก่อนที่จะทำงานได้ รูปที่ 4-23 และ รูปที่ 4-25 จะแสดงกผลของการใช้อัลกอริทึมที่ต้องการข้อมูลเข้าอื่นๆ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4286" cy="3420191"/>
            <wp:effectExtent l="19050" t="0" r="3264" b="0"/>
            <wp:docPr id="25" name="รูปภาพ 24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23 </w:t>
      </w:r>
      <w:r>
        <w:rPr>
          <w:rFonts w:eastAsia="Cordia New" w:hint="cs"/>
          <w:cs/>
        </w:rPr>
        <w:t xml:space="preserve">รูปกราฟต้นแบบก่อนการกระทำด้วยอัลกอริทึม (กราฟเดียวกับรูปที่ </w:t>
      </w:r>
      <w:r>
        <w:rPr>
          <w:rFonts w:eastAsia="Cordia New"/>
        </w:rPr>
        <w:t>21)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0850" cy="3418294"/>
            <wp:effectExtent l="19050" t="0" r="6700" b="0"/>
            <wp:docPr id="26" name="รูปภาพ 2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รูปตัวอย่างกรอกรับข้อมูลเพื่อนำไปใช้ในอัลกอริทึม</w:t>
      </w: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4857143" cy="5104762"/>
            <wp:effectExtent l="19050" t="0" r="607" b="0"/>
            <wp:docPr id="27" name="รูปภาพ 26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AF5F61" w:rsidRPr="008E1DBC" w:rsidRDefault="0068426E" w:rsidP="008E1DB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 xml:space="preserve">รูปตัวอย่างการเน้นกราฟที่ได้จากการกระทำของ อัลกอริทึม </w:t>
      </w:r>
      <w:r>
        <w:rPr>
          <w:rFonts w:eastAsia="Cordia New"/>
        </w:rPr>
        <w:t>Breadth first trees</w:t>
      </w:r>
    </w:p>
    <w:sectPr w:rsidR="00AF5F61" w:rsidRPr="008E1DBC" w:rsidSect="00AB5DC1">
      <w:headerReference w:type="default" r:id="rId37"/>
      <w:pgSz w:w="11906" w:h="16838" w:code="9"/>
      <w:pgMar w:top="2160" w:right="1440" w:bottom="1440" w:left="2160" w:header="1440" w:footer="0" w:gutter="0"/>
      <w:pgNumType w:start="26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1365" w:rsidRDefault="00641365" w:rsidP="00E917EE">
      <w:r>
        <w:separator/>
      </w:r>
    </w:p>
  </w:endnote>
  <w:endnote w:type="continuationSeparator" w:id="1">
    <w:p w:rsidR="00641365" w:rsidRDefault="00641365" w:rsidP="00E91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1365" w:rsidRDefault="00641365" w:rsidP="00E917EE">
      <w:r>
        <w:separator/>
      </w:r>
    </w:p>
  </w:footnote>
  <w:footnote w:type="continuationSeparator" w:id="1">
    <w:p w:rsidR="00641365" w:rsidRDefault="00641365" w:rsidP="00E917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4394"/>
      <w:docPartObj>
        <w:docPartGallery w:val="Page Numbers (Top of Page)"/>
        <w:docPartUnique/>
      </w:docPartObj>
    </w:sdtPr>
    <w:sdtContent>
      <w:p w:rsidR="008B4F52" w:rsidRDefault="00274F8B" w:rsidP="00076556">
        <w:pPr>
          <w:pStyle w:val="ab"/>
          <w:jc w:val="right"/>
        </w:pPr>
        <w:fldSimple w:instr=" PAGE   \* MERGEFORMAT ">
          <w:r w:rsidR="0009393C" w:rsidRPr="0009393C">
            <w:rPr>
              <w:noProof/>
              <w:szCs w:val="32"/>
              <w:lang w:val="th-TH"/>
            </w:rPr>
            <w:t>27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2179"/>
        </w:tabs>
        <w:ind w:left="217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2918"/>
        </w:tabs>
        <w:ind w:left="291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3657"/>
        </w:tabs>
        <w:ind w:left="3657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4396"/>
        </w:tabs>
        <w:ind w:left="4396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5135"/>
        </w:tabs>
        <w:ind w:left="5135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5874"/>
        </w:tabs>
        <w:ind w:left="5874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6613"/>
        </w:tabs>
        <w:ind w:left="6613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7352"/>
        </w:tabs>
        <w:ind w:left="7352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2"/>
    <w:multiLevelType w:val="multilevel"/>
    <w:tmpl w:val="5C2690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0460E4"/>
    <w:multiLevelType w:val="hybridMultilevel"/>
    <w:tmpl w:val="AF74948A"/>
    <w:lvl w:ilvl="0" w:tplc="DCA42FF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>
    <w:nsid w:val="0A437060"/>
    <w:multiLevelType w:val="hybridMultilevel"/>
    <w:tmpl w:val="2F30B84E"/>
    <w:lvl w:ilvl="0" w:tplc="2614381A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B206F77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0D0E1547"/>
    <w:multiLevelType w:val="multilevel"/>
    <w:tmpl w:val="8D4E691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0FD7532"/>
    <w:multiLevelType w:val="hybridMultilevel"/>
    <w:tmpl w:val="F3C0D81E"/>
    <w:lvl w:ilvl="0" w:tplc="9B384AA8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12201794"/>
    <w:multiLevelType w:val="multilevel"/>
    <w:tmpl w:val="9FCA73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4CC7CD4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64E6593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7D6FDB"/>
    <w:multiLevelType w:val="hybridMultilevel"/>
    <w:tmpl w:val="3B164532"/>
    <w:lvl w:ilvl="0" w:tplc="1A08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25192C"/>
    <w:multiLevelType w:val="multilevel"/>
    <w:tmpl w:val="18503C2E"/>
    <w:lvl w:ilvl="0">
      <w:start w:val="2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 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3">
    <w:nsid w:val="1D64435B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E654B6C"/>
    <w:multiLevelType w:val="hybridMultilevel"/>
    <w:tmpl w:val="4AEA7A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0FA591D"/>
    <w:multiLevelType w:val="hybridMultilevel"/>
    <w:tmpl w:val="D4B492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34D7799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ascii="Angsana New" w:hAnsi="Angsana New" w:cs="Angsana New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0A6340"/>
    <w:multiLevelType w:val="hybridMultilevel"/>
    <w:tmpl w:val="D5B29A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36A2C9D"/>
    <w:multiLevelType w:val="hybridMultilevel"/>
    <w:tmpl w:val="0CDA87A4"/>
    <w:lvl w:ilvl="0" w:tplc="0E4CC28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>
    <w:nsid w:val="3BD75BFB"/>
    <w:multiLevelType w:val="hybridMultilevel"/>
    <w:tmpl w:val="DFF8E77A"/>
    <w:lvl w:ilvl="0" w:tplc="D74AE004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F6BED"/>
    <w:multiLevelType w:val="hybridMultilevel"/>
    <w:tmpl w:val="77A8DB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7714FF"/>
    <w:multiLevelType w:val="hybridMultilevel"/>
    <w:tmpl w:val="81BEBF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F2F3E8E"/>
    <w:multiLevelType w:val="hybridMultilevel"/>
    <w:tmpl w:val="BECABD42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>
    <w:nsid w:val="3F7A753E"/>
    <w:multiLevelType w:val="multilevel"/>
    <w:tmpl w:val="1FE2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3740916"/>
    <w:multiLevelType w:val="multilevel"/>
    <w:tmpl w:val="B01CA8FE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>
    <w:nsid w:val="45813A3B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D1E3AD6"/>
    <w:multiLevelType w:val="hybridMultilevel"/>
    <w:tmpl w:val="F00CBC52"/>
    <w:lvl w:ilvl="0" w:tplc="43F6A75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8"/>
        <w:szCs w:val="36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8">
    <w:nsid w:val="504D6B91"/>
    <w:multiLevelType w:val="hybridMultilevel"/>
    <w:tmpl w:val="F8EE5B4E"/>
    <w:lvl w:ilvl="0" w:tplc="E34A1E82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80FAA"/>
    <w:multiLevelType w:val="multilevel"/>
    <w:tmpl w:val="6CEE7D4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0">
    <w:nsid w:val="56A1309B"/>
    <w:multiLevelType w:val="multilevel"/>
    <w:tmpl w:val="A9327EA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1">
    <w:nsid w:val="58853CE3"/>
    <w:multiLevelType w:val="hybridMultilevel"/>
    <w:tmpl w:val="B4DE3FAE"/>
    <w:lvl w:ilvl="0" w:tplc="98B0318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1C6AB2"/>
    <w:multiLevelType w:val="multilevel"/>
    <w:tmpl w:val="1808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F85F8C"/>
    <w:multiLevelType w:val="hybridMultilevel"/>
    <w:tmpl w:val="9D22981A"/>
    <w:lvl w:ilvl="0" w:tplc="9B384A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4">
    <w:nsid w:val="68AB2E60"/>
    <w:multiLevelType w:val="hybridMultilevel"/>
    <w:tmpl w:val="855E0BC4"/>
    <w:lvl w:ilvl="0" w:tplc="9B384AA8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5">
    <w:nsid w:val="75EE0B14"/>
    <w:multiLevelType w:val="multilevel"/>
    <w:tmpl w:val="05FAB68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6">
    <w:nsid w:val="77A82B14"/>
    <w:multiLevelType w:val="hybridMultilevel"/>
    <w:tmpl w:val="1516583E"/>
    <w:lvl w:ilvl="0" w:tplc="B66E1EC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>
    <w:nsid w:val="7D57560E"/>
    <w:multiLevelType w:val="hybridMultilevel"/>
    <w:tmpl w:val="D18EACF0"/>
    <w:lvl w:ilvl="0" w:tplc="FFFFFFFF">
      <w:start w:val="1"/>
      <w:numFmt w:val="decimal"/>
      <w:pStyle w:val="ref"/>
      <w:lvlText w:val="[%1]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25"/>
  </w:num>
  <w:num w:numId="5">
    <w:abstractNumId w:val="6"/>
  </w:num>
  <w:num w:numId="6">
    <w:abstractNumId w:val="35"/>
  </w:num>
  <w:num w:numId="7">
    <w:abstractNumId w:val="5"/>
  </w:num>
  <w:num w:numId="8">
    <w:abstractNumId w:val="37"/>
  </w:num>
  <w:num w:numId="9">
    <w:abstractNumId w:val="16"/>
  </w:num>
  <w:num w:numId="10">
    <w:abstractNumId w:val="22"/>
  </w:num>
  <w:num w:numId="11">
    <w:abstractNumId w:val="3"/>
  </w:num>
  <w:num w:numId="12">
    <w:abstractNumId w:val="18"/>
  </w:num>
  <w:num w:numId="13">
    <w:abstractNumId w:val="4"/>
  </w:num>
  <w:num w:numId="14">
    <w:abstractNumId w:val="28"/>
  </w:num>
  <w:num w:numId="15">
    <w:abstractNumId w:val="19"/>
  </w:num>
  <w:num w:numId="16">
    <w:abstractNumId w:val="27"/>
  </w:num>
  <w:num w:numId="17">
    <w:abstractNumId w:val="23"/>
  </w:num>
  <w:num w:numId="18">
    <w:abstractNumId w:val="32"/>
  </w:num>
  <w:num w:numId="19">
    <w:abstractNumId w:val="30"/>
  </w:num>
  <w:num w:numId="20">
    <w:abstractNumId w:val="8"/>
  </w:num>
  <w:num w:numId="21">
    <w:abstractNumId w:val="11"/>
  </w:num>
  <w:num w:numId="22">
    <w:abstractNumId w:val="7"/>
  </w:num>
  <w:num w:numId="23">
    <w:abstractNumId w:val="34"/>
  </w:num>
  <w:num w:numId="24">
    <w:abstractNumId w:val="33"/>
  </w:num>
  <w:num w:numId="25">
    <w:abstractNumId w:val="36"/>
  </w:num>
  <w:num w:numId="26">
    <w:abstractNumId w:val="0"/>
  </w:num>
  <w:num w:numId="27">
    <w:abstractNumId w:val="1"/>
  </w:num>
  <w:num w:numId="28">
    <w:abstractNumId w:val="24"/>
  </w:num>
  <w:num w:numId="29">
    <w:abstractNumId w:val="2"/>
  </w:num>
  <w:num w:numId="30">
    <w:abstractNumId w:val="17"/>
  </w:num>
  <w:num w:numId="31">
    <w:abstractNumId w:val="13"/>
  </w:num>
  <w:num w:numId="32">
    <w:abstractNumId w:val="10"/>
  </w:num>
  <w:num w:numId="33">
    <w:abstractNumId w:val="26"/>
  </w:num>
  <w:num w:numId="34">
    <w:abstractNumId w:val="9"/>
  </w:num>
  <w:num w:numId="35">
    <w:abstractNumId w:val="21"/>
  </w:num>
  <w:num w:numId="36">
    <w:abstractNumId w:val="20"/>
  </w:num>
  <w:num w:numId="37">
    <w:abstractNumId w:val="15"/>
  </w:num>
  <w:num w:numId="38">
    <w:abstractNumId w:val="14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drawingGridHorizontalSpacing w:val="16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3DA3"/>
    <w:rsid w:val="00007A7A"/>
    <w:rsid w:val="000121BC"/>
    <w:rsid w:val="00044449"/>
    <w:rsid w:val="0006122A"/>
    <w:rsid w:val="0006312E"/>
    <w:rsid w:val="00065E3A"/>
    <w:rsid w:val="00076556"/>
    <w:rsid w:val="00087B10"/>
    <w:rsid w:val="0009393C"/>
    <w:rsid w:val="000B02B8"/>
    <w:rsid w:val="000B157F"/>
    <w:rsid w:val="000B464B"/>
    <w:rsid w:val="000C1550"/>
    <w:rsid w:val="000E442E"/>
    <w:rsid w:val="00100871"/>
    <w:rsid w:val="00112EF6"/>
    <w:rsid w:val="001413BE"/>
    <w:rsid w:val="001521D8"/>
    <w:rsid w:val="0015358A"/>
    <w:rsid w:val="00174BF3"/>
    <w:rsid w:val="0019519D"/>
    <w:rsid w:val="00196A61"/>
    <w:rsid w:val="001E3853"/>
    <w:rsid w:val="001F38DD"/>
    <w:rsid w:val="00213654"/>
    <w:rsid w:val="00217554"/>
    <w:rsid w:val="002273B8"/>
    <w:rsid w:val="00242371"/>
    <w:rsid w:val="002431A5"/>
    <w:rsid w:val="00270893"/>
    <w:rsid w:val="0027267A"/>
    <w:rsid w:val="00274F8B"/>
    <w:rsid w:val="002A4C2C"/>
    <w:rsid w:val="002B60C0"/>
    <w:rsid w:val="002C5465"/>
    <w:rsid w:val="002C6C5A"/>
    <w:rsid w:val="002E612C"/>
    <w:rsid w:val="002E6FB6"/>
    <w:rsid w:val="00303737"/>
    <w:rsid w:val="00346353"/>
    <w:rsid w:val="003812D1"/>
    <w:rsid w:val="0038577B"/>
    <w:rsid w:val="003872A3"/>
    <w:rsid w:val="003D3AAF"/>
    <w:rsid w:val="00434346"/>
    <w:rsid w:val="0047786A"/>
    <w:rsid w:val="00483BFC"/>
    <w:rsid w:val="00487B70"/>
    <w:rsid w:val="00497D78"/>
    <w:rsid w:val="004B16FA"/>
    <w:rsid w:val="004C6B66"/>
    <w:rsid w:val="004D0846"/>
    <w:rsid w:val="004E4859"/>
    <w:rsid w:val="004F5195"/>
    <w:rsid w:val="00513785"/>
    <w:rsid w:val="00514918"/>
    <w:rsid w:val="00556DAB"/>
    <w:rsid w:val="005671D3"/>
    <w:rsid w:val="00574470"/>
    <w:rsid w:val="005802DD"/>
    <w:rsid w:val="00594EE5"/>
    <w:rsid w:val="00596F9C"/>
    <w:rsid w:val="005B39F9"/>
    <w:rsid w:val="005C3CC3"/>
    <w:rsid w:val="005D31C2"/>
    <w:rsid w:val="005D3E41"/>
    <w:rsid w:val="005D5407"/>
    <w:rsid w:val="005D73B9"/>
    <w:rsid w:val="005F0B79"/>
    <w:rsid w:val="0060160F"/>
    <w:rsid w:val="0061554C"/>
    <w:rsid w:val="0063483B"/>
    <w:rsid w:val="00636447"/>
    <w:rsid w:val="006407FA"/>
    <w:rsid w:val="00641365"/>
    <w:rsid w:val="006438D9"/>
    <w:rsid w:val="006702E5"/>
    <w:rsid w:val="0068426E"/>
    <w:rsid w:val="00686D4C"/>
    <w:rsid w:val="006B7701"/>
    <w:rsid w:val="006C158E"/>
    <w:rsid w:val="006F259B"/>
    <w:rsid w:val="00723CC1"/>
    <w:rsid w:val="007279A5"/>
    <w:rsid w:val="00731111"/>
    <w:rsid w:val="007550C8"/>
    <w:rsid w:val="007637AA"/>
    <w:rsid w:val="00770D54"/>
    <w:rsid w:val="007E6720"/>
    <w:rsid w:val="00802E61"/>
    <w:rsid w:val="008223CE"/>
    <w:rsid w:val="00830814"/>
    <w:rsid w:val="00835AA6"/>
    <w:rsid w:val="00840D05"/>
    <w:rsid w:val="00844F18"/>
    <w:rsid w:val="00847616"/>
    <w:rsid w:val="008519E6"/>
    <w:rsid w:val="008528E2"/>
    <w:rsid w:val="008567FE"/>
    <w:rsid w:val="008737F3"/>
    <w:rsid w:val="008801B0"/>
    <w:rsid w:val="008B4F52"/>
    <w:rsid w:val="008D5E2C"/>
    <w:rsid w:val="008E1DBC"/>
    <w:rsid w:val="00921709"/>
    <w:rsid w:val="00927ABE"/>
    <w:rsid w:val="00934F4F"/>
    <w:rsid w:val="009476FC"/>
    <w:rsid w:val="00952B0C"/>
    <w:rsid w:val="00957FB2"/>
    <w:rsid w:val="00961CC4"/>
    <w:rsid w:val="00967AFF"/>
    <w:rsid w:val="009B499A"/>
    <w:rsid w:val="009D5B0B"/>
    <w:rsid w:val="009F1B46"/>
    <w:rsid w:val="00A07392"/>
    <w:rsid w:val="00A4308A"/>
    <w:rsid w:val="00A515DA"/>
    <w:rsid w:val="00A646E7"/>
    <w:rsid w:val="00AB5DC1"/>
    <w:rsid w:val="00AD67FE"/>
    <w:rsid w:val="00AE08AD"/>
    <w:rsid w:val="00AF5F61"/>
    <w:rsid w:val="00B010E9"/>
    <w:rsid w:val="00B03870"/>
    <w:rsid w:val="00B4327A"/>
    <w:rsid w:val="00B73DA3"/>
    <w:rsid w:val="00B82850"/>
    <w:rsid w:val="00B967E5"/>
    <w:rsid w:val="00BB7551"/>
    <w:rsid w:val="00BD403C"/>
    <w:rsid w:val="00BE1F5E"/>
    <w:rsid w:val="00BE20F6"/>
    <w:rsid w:val="00BE2DA9"/>
    <w:rsid w:val="00C21CED"/>
    <w:rsid w:val="00C30AC3"/>
    <w:rsid w:val="00C34C59"/>
    <w:rsid w:val="00C70009"/>
    <w:rsid w:val="00C7325A"/>
    <w:rsid w:val="00C75EA0"/>
    <w:rsid w:val="00C81E9E"/>
    <w:rsid w:val="00C82D87"/>
    <w:rsid w:val="00C83380"/>
    <w:rsid w:val="00C83448"/>
    <w:rsid w:val="00C8487C"/>
    <w:rsid w:val="00C96ABB"/>
    <w:rsid w:val="00CB32B1"/>
    <w:rsid w:val="00CD2776"/>
    <w:rsid w:val="00CD5299"/>
    <w:rsid w:val="00D047D8"/>
    <w:rsid w:val="00D22BBF"/>
    <w:rsid w:val="00D24855"/>
    <w:rsid w:val="00D46DC6"/>
    <w:rsid w:val="00D5247E"/>
    <w:rsid w:val="00D60255"/>
    <w:rsid w:val="00D67C13"/>
    <w:rsid w:val="00D72250"/>
    <w:rsid w:val="00D955D4"/>
    <w:rsid w:val="00DC5A04"/>
    <w:rsid w:val="00DC5CB6"/>
    <w:rsid w:val="00DE187A"/>
    <w:rsid w:val="00DF1F19"/>
    <w:rsid w:val="00DF5E7A"/>
    <w:rsid w:val="00DF7BD5"/>
    <w:rsid w:val="00E301AB"/>
    <w:rsid w:val="00E45BE3"/>
    <w:rsid w:val="00E46FCA"/>
    <w:rsid w:val="00E54E51"/>
    <w:rsid w:val="00E8090D"/>
    <w:rsid w:val="00E80FA1"/>
    <w:rsid w:val="00E87F56"/>
    <w:rsid w:val="00E917EE"/>
    <w:rsid w:val="00EC23D6"/>
    <w:rsid w:val="00F13181"/>
    <w:rsid w:val="00F24196"/>
    <w:rsid w:val="00F26F77"/>
    <w:rsid w:val="00F3205C"/>
    <w:rsid w:val="00F34A10"/>
    <w:rsid w:val="00F43E07"/>
    <w:rsid w:val="00F533A0"/>
    <w:rsid w:val="00F542BF"/>
    <w:rsid w:val="00F71A36"/>
    <w:rsid w:val="00F80EA0"/>
    <w:rsid w:val="00F82FE5"/>
    <w:rsid w:val="00F933F0"/>
    <w:rsid w:val="00F93B60"/>
    <w:rsid w:val="00FA105E"/>
    <w:rsid w:val="00FA3DC0"/>
    <w:rsid w:val="00FD06A5"/>
    <w:rsid w:val="00FD6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Times New Roman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15DA"/>
    <w:pPr>
      <w:ind w:firstLine="504"/>
      <w:jc w:val="both"/>
    </w:pPr>
  </w:style>
  <w:style w:type="paragraph" w:styleId="1">
    <w:name w:val="heading 1"/>
    <w:basedOn w:val="a"/>
    <w:next w:val="a"/>
    <w:qFormat/>
    <w:rsid w:val="00EC23D6"/>
    <w:pPr>
      <w:keepNext/>
      <w:numPr>
        <w:numId w:val="1"/>
      </w:numPr>
      <w:spacing w:before="240" w:after="60" w:line="480" w:lineRule="auto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qFormat/>
    <w:rsid w:val="00835AA6"/>
    <w:pPr>
      <w:keepNext/>
      <w:numPr>
        <w:ilvl w:val="1"/>
        <w:numId w:val="1"/>
      </w:numPr>
      <w:spacing w:before="36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835AA6"/>
    <w:pPr>
      <w:keepNext/>
      <w:numPr>
        <w:ilvl w:val="2"/>
        <w:numId w:val="1"/>
      </w:numPr>
      <w:spacing w:before="3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835AA6"/>
    <w:pPr>
      <w:keepNext/>
      <w:numPr>
        <w:ilvl w:val="3"/>
        <w:numId w:val="1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nter">
    <w:name w:val="center"/>
    <w:basedOn w:val="a"/>
    <w:rsid w:val="0060160F"/>
    <w:pPr>
      <w:spacing w:before="360" w:after="360"/>
      <w:jc w:val="center"/>
    </w:pPr>
  </w:style>
  <w:style w:type="paragraph" w:styleId="a3">
    <w:name w:val="caption"/>
    <w:basedOn w:val="a"/>
    <w:next w:val="a"/>
    <w:link w:val="a4"/>
    <w:qFormat/>
    <w:rsid w:val="00D047D8"/>
    <w:rPr>
      <w:b/>
      <w:bCs/>
      <w:sz w:val="20"/>
      <w:szCs w:val="23"/>
    </w:rPr>
  </w:style>
  <w:style w:type="paragraph" w:customStyle="1" w:styleId="pictureH">
    <w:name w:val="pictureH"/>
    <w:basedOn w:val="a3"/>
    <w:link w:val="pictureHChar"/>
    <w:rsid w:val="0060160F"/>
    <w:pPr>
      <w:spacing w:after="360"/>
      <w:ind w:firstLine="0"/>
      <w:jc w:val="left"/>
    </w:pPr>
    <w:rPr>
      <w:sz w:val="32"/>
      <w:szCs w:val="32"/>
    </w:rPr>
  </w:style>
  <w:style w:type="paragraph" w:styleId="10">
    <w:name w:val="toc 1"/>
    <w:basedOn w:val="a"/>
    <w:next w:val="a"/>
    <w:autoRedefine/>
    <w:semiHidden/>
    <w:rsid w:val="00C34C59"/>
    <w:rPr>
      <w:szCs w:val="37"/>
    </w:rPr>
  </w:style>
  <w:style w:type="character" w:customStyle="1" w:styleId="a4">
    <w:name w:val="คำอธิบายภาพ อักขระ"/>
    <w:basedOn w:val="a0"/>
    <w:link w:val="a3"/>
    <w:rsid w:val="00D047D8"/>
    <w:rPr>
      <w:rFonts w:ascii="Angsana New" w:hAnsi="Angsana New" w:cs="Angsana New"/>
      <w:b/>
      <w:bCs/>
      <w:szCs w:val="23"/>
      <w:lang w:val="en-US" w:eastAsia="en-US" w:bidi="th-TH"/>
    </w:rPr>
  </w:style>
  <w:style w:type="character" w:customStyle="1" w:styleId="pictureHChar">
    <w:name w:val="pictureH Char"/>
    <w:basedOn w:val="a4"/>
    <w:link w:val="pictureH"/>
    <w:rsid w:val="0060160F"/>
    <w:rPr>
      <w:sz w:val="32"/>
      <w:szCs w:val="32"/>
    </w:rPr>
  </w:style>
  <w:style w:type="paragraph" w:styleId="20">
    <w:name w:val="toc 2"/>
    <w:basedOn w:val="a"/>
    <w:next w:val="a"/>
    <w:autoRedefine/>
    <w:semiHidden/>
    <w:rsid w:val="00C34C59"/>
    <w:pPr>
      <w:ind w:left="320"/>
    </w:pPr>
    <w:rPr>
      <w:szCs w:val="37"/>
    </w:rPr>
  </w:style>
  <w:style w:type="paragraph" w:styleId="30">
    <w:name w:val="toc 3"/>
    <w:basedOn w:val="a"/>
    <w:next w:val="a"/>
    <w:autoRedefine/>
    <w:semiHidden/>
    <w:rsid w:val="00C34C59"/>
    <w:pPr>
      <w:ind w:left="640"/>
    </w:pPr>
    <w:rPr>
      <w:szCs w:val="37"/>
    </w:rPr>
  </w:style>
  <w:style w:type="paragraph" w:customStyle="1" w:styleId="ref">
    <w:name w:val="ref"/>
    <w:basedOn w:val="a"/>
    <w:rsid w:val="00927ABE"/>
    <w:pPr>
      <w:numPr>
        <w:numId w:val="8"/>
      </w:numPr>
      <w:tabs>
        <w:tab w:val="clear" w:pos="360"/>
        <w:tab w:val="num" w:pos="540"/>
      </w:tabs>
      <w:ind w:left="0" w:firstLine="0"/>
      <w:jc w:val="left"/>
    </w:pPr>
    <w:rPr>
      <w:rFonts w:eastAsia="Angsana New"/>
    </w:rPr>
  </w:style>
  <w:style w:type="paragraph" w:styleId="a5">
    <w:name w:val="table of figures"/>
    <w:basedOn w:val="a"/>
    <w:next w:val="a"/>
    <w:semiHidden/>
    <w:rsid w:val="00C34C59"/>
    <w:rPr>
      <w:szCs w:val="37"/>
    </w:rPr>
  </w:style>
  <w:style w:type="table" w:styleId="a6">
    <w:name w:val="Table Grid"/>
    <w:basedOn w:val="a1"/>
    <w:uiPriority w:val="59"/>
    <w:rsid w:val="00C34C59"/>
    <w:pPr>
      <w:ind w:firstLine="50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DF1F19"/>
  </w:style>
  <w:style w:type="character" w:customStyle="1" w:styleId="apple-converted-space">
    <w:name w:val="apple-converted-space"/>
    <w:basedOn w:val="a0"/>
    <w:rsid w:val="00DF1F19"/>
  </w:style>
  <w:style w:type="paragraph" w:styleId="a7">
    <w:name w:val="Balloon Text"/>
    <w:basedOn w:val="a"/>
    <w:link w:val="a8"/>
    <w:rsid w:val="0027267A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27267A"/>
    <w:rPr>
      <w:rFonts w:ascii="Tahoma" w:hAnsi="Tahoma"/>
      <w:sz w:val="16"/>
    </w:rPr>
  </w:style>
  <w:style w:type="paragraph" w:styleId="a9">
    <w:name w:val="List Paragraph"/>
    <w:basedOn w:val="a"/>
    <w:uiPriority w:val="34"/>
    <w:qFormat/>
    <w:rsid w:val="00E301AB"/>
    <w:pPr>
      <w:ind w:left="720"/>
      <w:contextualSpacing/>
    </w:pPr>
    <w:rPr>
      <w:szCs w:val="40"/>
    </w:rPr>
  </w:style>
  <w:style w:type="character" w:styleId="aa">
    <w:name w:val="Hyperlink"/>
    <w:basedOn w:val="a0"/>
    <w:rsid w:val="005D31C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E917EE"/>
    <w:rPr>
      <w:szCs w:val="40"/>
    </w:rPr>
  </w:style>
  <w:style w:type="paragraph" w:styleId="ad">
    <w:name w:val="footer"/>
    <w:basedOn w:val="a"/>
    <w:link w:val="ae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rsid w:val="00E917EE"/>
    <w:rPr>
      <w:szCs w:val="40"/>
    </w:rPr>
  </w:style>
  <w:style w:type="paragraph" w:styleId="af">
    <w:name w:val="Revision"/>
    <w:hidden/>
    <w:uiPriority w:val="99"/>
    <w:semiHidden/>
    <w:rsid w:val="003601FA"/>
    <w:rPr>
      <w:szCs w:val="40"/>
    </w:rPr>
  </w:style>
  <w:style w:type="paragraph" w:styleId="af0">
    <w:name w:val="Title"/>
    <w:basedOn w:val="a"/>
    <w:link w:val="af1"/>
    <w:qFormat/>
    <w:rsid w:val="005C3CC3"/>
    <w:pPr>
      <w:ind w:firstLine="0"/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f1">
    <w:name w:val="ชื่อเรื่อง อักขระ"/>
    <w:basedOn w:val="a0"/>
    <w:link w:val="af0"/>
    <w:rsid w:val="005C3CC3"/>
    <w:rPr>
      <w:rFonts w:ascii="Cordia New" w:eastAsia="Cordia New" w:hAnsi="Cordia New" w:cs="AngsanaUPC"/>
      <w:sz w:val="40"/>
      <w:szCs w:val="40"/>
    </w:rPr>
  </w:style>
  <w:style w:type="paragraph" w:styleId="af2">
    <w:name w:val="Subtitle"/>
    <w:basedOn w:val="a"/>
    <w:link w:val="af3"/>
    <w:qFormat/>
    <w:rsid w:val="005C3CC3"/>
    <w:pPr>
      <w:ind w:firstLine="0"/>
      <w:jc w:val="center"/>
    </w:pPr>
    <w:rPr>
      <w:b/>
      <w:bCs/>
      <w:sz w:val="40"/>
      <w:szCs w:val="40"/>
      <w:lang w:val="en-AU"/>
    </w:rPr>
  </w:style>
  <w:style w:type="character" w:customStyle="1" w:styleId="af3">
    <w:name w:val="ชื่อเรื่องรอง อักขระ"/>
    <w:basedOn w:val="a0"/>
    <w:link w:val="af2"/>
    <w:rsid w:val="005C3CC3"/>
    <w:rPr>
      <w:b/>
      <w:bCs/>
      <w:sz w:val="40"/>
      <w:szCs w:val="40"/>
      <w:lang w:val="en-AU"/>
    </w:rPr>
  </w:style>
  <w:style w:type="paragraph" w:styleId="af4">
    <w:name w:val="Body Text"/>
    <w:basedOn w:val="a"/>
    <w:link w:val="af5"/>
    <w:rsid w:val="00F82FE5"/>
    <w:pPr>
      <w:ind w:firstLine="0"/>
      <w:jc w:val="thaiDistribute"/>
    </w:pPr>
    <w:rPr>
      <w:rFonts w:ascii="Times New Roman" w:eastAsia="Cordia New" w:hAnsi="Times New Roman" w:cs="Cordia New"/>
    </w:rPr>
  </w:style>
  <w:style w:type="character" w:customStyle="1" w:styleId="af5">
    <w:name w:val="เนื้อความ อักขระ"/>
    <w:basedOn w:val="a0"/>
    <w:link w:val="af4"/>
    <w:rsid w:val="00F82FE5"/>
    <w:rPr>
      <w:rFonts w:ascii="Times New Roman" w:eastAsia="Cordia New" w:hAnsi="Times New Roman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Project\&#3610;&#3607;&#3607;&#3637;&#3656;%201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9B5EF-D473-4E94-9D0F-253FE802A4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6A87DB-A4CD-42FE-94A8-7D37CFCA2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บทที่ 1.dot</Template>
  <TotalTime>80</TotalTime>
  <Pages>21</Pages>
  <Words>1155</Words>
  <Characters>6586</Characters>
  <Application>Microsoft Office Word</Application>
  <DocSecurity>0</DocSecurity>
  <Lines>54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/>
  <LinksUpToDate>false</LinksUpToDate>
  <CharactersWithSpaces>7726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mossila</dc:creator>
  <cp:keywords/>
  <dc:description/>
  <cp:lastModifiedBy>csuser</cp:lastModifiedBy>
  <cp:revision>6</cp:revision>
  <dcterms:created xsi:type="dcterms:W3CDTF">2008-10-29T07:25:00Z</dcterms:created>
  <dcterms:modified xsi:type="dcterms:W3CDTF">2008-10-29T09:06:00Z</dcterms:modified>
</cp:coreProperties>
</file>