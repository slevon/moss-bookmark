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26E" w:rsidRPr="003902FE" w:rsidRDefault="0068426E" w:rsidP="0068426E">
      <w:pPr>
        <w:pStyle w:val="af0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 w:rsidRPr="003902FE">
        <w:rPr>
          <w:rFonts w:ascii="Angsana New" w:hAnsi="Angsana New"/>
          <w:b/>
          <w:bCs/>
          <w:cs/>
        </w:rPr>
        <w:t>บทที่ 4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68426E" w:rsidRPr="003902FE" w:rsidRDefault="0068426E" w:rsidP="00AB5DC1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68426E" w:rsidRPr="003902FE" w:rsidRDefault="0068426E" w:rsidP="0068426E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>
        <w:rPr>
          <w:rFonts w:hint="cs"/>
          <w:cs/>
        </w:rPr>
        <w:t xml:space="preserve"> ส่วนแสดงผลกราฟ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>4.2 ส่วนจัดการกับกราฟ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>
        <w:t>4.3</w:t>
      </w:r>
      <w:r>
        <w:rPr>
          <w:rFonts w:hint="cs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</w:t>
      </w:r>
      <w:r w:rsidR="001947C0">
        <w:rPr>
          <w:rFonts w:hint="cs"/>
          <w:cs/>
        </w:rPr>
        <w:t>ขั้นตอนวิธี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</w:p>
    <w:p w:rsidR="0068426E" w:rsidRPr="003902FE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จัดอยู่ที่ส่วนแสดงผลหลักของโปรแกรมเพื่อรองรับการจัดการกับกราฟต่างๆ ซึ่งมีความสามารถและข้อจำกัดดังนี้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ย่อ/ขยาย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  <w:t>4. รูปร่างของจุดตัดและเส้นเชื่อมไม่สามารถเปลี่ยนแปลงได้</w:t>
      </w:r>
    </w:p>
    <w:p w:rsidR="0068426E" w:rsidRDefault="0068426E" w:rsidP="00AE33FC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</w:r>
      <w:r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68426E" w:rsidRDefault="00AE33FC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>6</w:t>
      </w:r>
      <w:r w:rsidR="0068426E">
        <w:rPr>
          <w:rFonts w:eastAsia="Cordia New"/>
        </w:rPr>
        <w:t xml:space="preserve">. </w:t>
      </w:r>
      <w:r w:rsidR="0068426E"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68426E" w:rsidRDefault="00D5247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1962150" cy="2047875"/>
            <wp:effectExtent l="38100" t="19050" r="19050" b="28575"/>
            <wp:docPr id="1" name="รูปภาพ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rcRect l="24337" t="28833" r="26024" b="2196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8426E">
        <w:rPr>
          <w:rFonts w:eastAsia="Cordia New"/>
        </w:rPr>
        <w:t xml:space="preserve">       </w:t>
      </w:r>
      <w:r>
        <w:rPr>
          <w:rFonts w:eastAsia="Cordia New"/>
          <w:noProof/>
        </w:rPr>
        <w:drawing>
          <wp:inline distT="0" distB="0" distL="0" distR="0">
            <wp:extent cx="2305050" cy="1990725"/>
            <wp:effectExtent l="19050" t="19050" r="19050" b="28575"/>
            <wp:docPr id="2" name="รูปภาพ 1" descr="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2.png"/>
                    <pic:cNvPicPr/>
                  </pic:nvPicPr>
                  <pic:blipFill>
                    <a:blip r:embed="rId10"/>
                    <a:srcRect l="20948" t="25629" r="20739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รูปการเลื่อนจุดตัดได้ของโปรแกรม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076556" w:rsidRDefault="00076556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505075" cy="1876425"/>
            <wp:effectExtent l="19050" t="19050" r="28575" b="28575"/>
            <wp:docPr id="3" name="รูปภาพ 2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11"/>
                    <a:srcRect l="19518" t="23570" r="17108" b="3135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037080" cy="1381125"/>
            <wp:effectExtent l="19050" t="19050" r="20320" b="28575"/>
            <wp:docPr id="4" name="รูปภาพ 3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png"/>
                    <pic:cNvPicPr/>
                  </pic:nvPicPr>
                  <pic:blipFill>
                    <a:blip r:embed="rId12"/>
                    <a:srcRect l="21227" t="34840" r="27184" b="31915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68426E" w:rsidRDefault="0068426E" w:rsidP="0068426E">
      <w:pPr>
        <w:spacing w:after="200" w:line="276" w:lineRule="auto"/>
        <w:ind w:firstLine="0"/>
        <w:rPr>
          <w:rFonts w:eastAsia="Cordia New"/>
        </w:rPr>
      </w:pPr>
    </w:p>
    <w:p w:rsidR="00076556" w:rsidRDefault="00076556" w:rsidP="0068426E">
      <w:pPr>
        <w:spacing w:after="200" w:line="276" w:lineRule="auto"/>
        <w:ind w:firstLine="0"/>
        <w:rPr>
          <w:rFonts w:eastAsia="Cordia New"/>
        </w:rPr>
      </w:pPr>
    </w:p>
    <w:p w:rsidR="0068426E" w:rsidRPr="005E583C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4.2 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68426E" w:rsidRPr="00B34139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68426E" w:rsidRPr="005E583C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 xml:space="preserve">และเมนู 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5" name="รูปภาพ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09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</w:t>
      </w: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0850" cy="3414209"/>
            <wp:effectExtent l="19050" t="0" r="6700" b="0"/>
            <wp:docPr id="6" name="รูปภาพ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</w:p>
    <w:p w:rsidR="0068426E" w:rsidRPr="00755669" w:rsidRDefault="0068426E" w:rsidP="0068426E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68426E" w:rsidRDefault="00AE08AD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7" name="รูปภาพ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/>
          <w:cs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076556" w:rsidRDefault="00076556" w:rsidP="007550C8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4.2.2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076556" w:rsidRDefault="00076556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8" name="รูปภาพ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07655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 w:rsidR="00AE33FC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 w:rsidR="00AE08AD">
        <w:rPr>
          <w:rFonts w:eastAsia="Cordia New"/>
          <w:noProof/>
        </w:rPr>
        <w:drawing>
          <wp:inline distT="0" distB="0" distL="0" distR="0">
            <wp:extent cx="3474738" cy="3316255"/>
            <wp:effectExtent l="19050" t="0" r="0" b="0"/>
            <wp:docPr id="9" name="รูปภาพ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738" cy="33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 w:rsidR="00AE33FC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ของการเพิ่มเส้นเชื่อม กรอกจุดเริ่มต้นและจุดปลาย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157143" cy="3318095"/>
            <wp:effectExtent l="19050" t="0" r="5157" b="0"/>
            <wp:docPr id="10" name="รูปภาพ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68426E" w:rsidRDefault="0068426E" w:rsidP="0068426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1" name="รูปภาพ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 w:rsidR="00AE08AD">
        <w:rPr>
          <w:rFonts w:eastAsia="Cordia New"/>
          <w:noProof/>
        </w:rPr>
        <w:drawing>
          <wp:inline distT="0" distB="0" distL="0" distR="0">
            <wp:extent cx="3626577" cy="3418294"/>
            <wp:effectExtent l="19050" t="0" r="0" b="0"/>
            <wp:docPr id="12" name="รูปภาพ 1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577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3" name="รูปภาพ 1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รูปตัวอย่างผลของการลบจุดตัด</w:t>
      </w:r>
    </w:p>
    <w:p w:rsidR="0068426E" w:rsidRPr="00FF055B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="00155869">
        <w:rPr>
          <w:rFonts w:eastAsia="Cordia New" w:hint="cs"/>
          <w:b/>
          <w:bCs/>
          <w:cs/>
        </w:rPr>
        <w:t>การลบ</w:t>
      </w:r>
      <w:r w:rsidRPr="00FF055B">
        <w:rPr>
          <w:rFonts w:eastAsia="Cordia New" w:hint="cs"/>
          <w:b/>
          <w:bCs/>
          <w:cs/>
        </w:rPr>
        <w:t>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5" name="รูปภาพ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</w:t>
      </w:r>
      <w:r w:rsidR="00AE33FC">
        <w:rPr>
          <w:rFonts w:eastAsia="Cordia New" w:hint="cs"/>
          <w:cs/>
        </w:rPr>
        <w:t>ตัวอย่าง</w:t>
      </w:r>
      <w:r>
        <w:rPr>
          <w:rFonts w:eastAsia="Cordia New" w:hint="cs"/>
          <w:cs/>
        </w:rPr>
        <w:t>ของการเลือกเมนูลบเส้นเชื่อม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Default="00AE33FC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4018639" cy="3414209"/>
            <wp:effectExtent l="19050" t="0" r="911" b="0"/>
            <wp:docPr id="14" name="รูปภาพ 1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8639" cy="34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13</w:t>
      </w:r>
      <w:r>
        <w:rPr>
          <w:rFonts w:eastAsia="Cordia New"/>
        </w:rPr>
        <w:t xml:space="preserve"> </w:t>
      </w:r>
      <w:r w:rsidR="00AE33FC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ของกรอกข้อมูลจุดปลายเพื่อลบเส้นเชื่อม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7" name="รูปภาพ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</w:t>
      </w:r>
      <w:r w:rsidR="004F372B">
        <w:rPr>
          <w:rFonts w:eastAsia="Cordia New" w:hint="cs"/>
          <w:cs/>
        </w:rPr>
        <w:t>ลบเส้นเชื่อม</w:t>
      </w:r>
    </w:p>
    <w:p w:rsidR="0068426E" w:rsidRPr="005E583C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การอ่านข้อมูลจากไฟล์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ซึ่งมีโครงสร้างหลักๆ ดังนี้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393C" w:rsidRDefault="0009393C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ซึ่งเป็นเสมือนเป็นจุดเริ่มต้นของข้อมูลกราฟซึ่งจะกำหนดด้วยว่ากราฟจะมีลักษณะเป็นแบบใด เช่นมีทิศทาง (</w:t>
      </w:r>
      <w:r>
        <w:rPr>
          <w:rFonts w:eastAsia="Cordia New"/>
        </w:rPr>
        <w:t>directed graph</w:t>
      </w:r>
      <w:r>
        <w:rPr>
          <w:rFonts w:eastAsia="Cordia New" w:hint="cs"/>
          <w:cs/>
        </w:rPr>
        <w:t>) หรือว่าเป็นกราฟที่ไม่มีทิศทาง (</w:t>
      </w:r>
      <w:r>
        <w:rPr>
          <w:rFonts w:eastAsia="Cordia New"/>
        </w:rPr>
        <w:t xml:space="preserve">undirected graph) </w:t>
      </w:r>
      <w:r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 ดูตัวอย่างได้ที่รูปที่ 4-16 </w:t>
      </w:r>
    </w:p>
    <w:p w:rsidR="0009393C" w:rsidRDefault="006B5F61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3" type="#_x0000_t176" style="position:absolute;left:0;text-align:left;margin-left:87.75pt;margin-top:157.5pt;width:297pt;height:117.75pt;z-index:251656192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0" type="#_x0000_t176" style="position:absolute;left:0;text-align:left;margin-left:60.75pt;margin-top:66.75pt;width:314.25pt;height:51pt;z-index:251657216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2" type="#_x0000_t176" style="position:absolute;left:0;text-align:left;margin-left:51.75pt;margin-top:55.5pt;width:267pt;height:11.25pt;z-index:251658240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1" type="#_x0000_t176" style="position:absolute;left:0;text-align:left;margin-left:51.75pt;margin-top:32.25pt;width:164.25pt;height:12pt;z-index:251659264" filled="f" fillcolor="white [3201]" strokecolor="black [3213]" strokeweight="1.5pt">
            <v:shadow color="#868686"/>
          </v:shape>
        </w:pict>
      </w:r>
      <w:r w:rsidR="0068426E">
        <w:rPr>
          <w:rFonts w:eastAsia="Cordia New"/>
          <w:noProof/>
        </w:rPr>
        <w:drawing>
          <wp:inline distT="0" distB="0" distL="0" distR="0">
            <wp:extent cx="4742533" cy="3919608"/>
            <wp:effectExtent l="19050" t="19050" r="19967" b="23742"/>
            <wp:docPr id="63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3" cy="39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93C" w:rsidRDefault="0009393C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</w:p>
    <w:p w:rsidR="0009393C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r w:rsidRPr="00677E65">
        <w:rPr>
          <w:rFonts w:eastAsia="Cordia New"/>
        </w:rPr>
        <w:t xml:space="preserve">yWork </w:t>
      </w:r>
      <w:r w:rsidRPr="00677E65">
        <w:rPr>
          <w:rFonts w:eastAsia="Cordia New" w:hint="cs"/>
          <w:cs/>
        </w:rPr>
        <w:t>ที่เพิ่มส่วนเสริมเข้าไป</w:t>
      </w:r>
    </w:p>
    <w:p w:rsidR="0068426E" w:rsidRPr="00677E65" w:rsidRDefault="0009393C" w:rsidP="0009393C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>
        <w:rPr>
          <w:rFonts w:eastAsia="Cordia New" w:hint="cs"/>
          <w:cs/>
        </w:rPr>
        <w:t xml:space="preserve">                </w:t>
      </w:r>
      <w:r w:rsidR="0068426E" w:rsidRPr="00677E65">
        <w:rPr>
          <w:rFonts w:eastAsia="Cordia New" w:hint="cs"/>
          <w:cs/>
        </w:rPr>
        <w:t>(ในกรอบ</w:t>
      </w:r>
      <w:r w:rsidR="0068426E">
        <w:rPr>
          <w:rFonts w:eastAsia="Cordia New" w:hint="cs"/>
          <w:cs/>
        </w:rPr>
        <w:t>คือส่วนเสริม)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ซึ่งโปรแกรมในส่วนของการดำเนินการกับไฟล์ของโปรแกรมนี้จะใช้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ของแต่ล่ะ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>
        <w:rPr>
          <w:rFonts w:eastAsia="Cordia New"/>
        </w:rPr>
        <w:t>17</w:t>
      </w: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8" name="รูปภาพ 17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E9417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การแสดงผลข้อมูลกราฟจากไฟล์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r>
        <w:rPr>
          <w:rFonts w:eastAsia="Cordia New"/>
        </w:rPr>
        <w:t xml:space="preserve">PyQt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และสร้างตัวกรองได้ทำให้ป้องกันปัญหาเรื่องการเปิดไฟล์ผิดรูปแบบได้ในระดับหนึ่ง ลำดับการเปิดเลือกไฟล์เพื่อนำมาแสดงผลดูได้ ในรูปที่ </w:t>
      </w:r>
      <w:r>
        <w:rPr>
          <w:rFonts w:eastAsia="Cordia New"/>
        </w:rPr>
        <w:t xml:space="preserve">4-18 </w:t>
      </w:r>
      <w:r>
        <w:rPr>
          <w:rFonts w:eastAsia="Cordia New" w:hint="cs"/>
          <w:cs/>
        </w:rPr>
        <w:t>ถึง 4-20 ตามลำดับ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9" name="รูปภาพ 18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104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0" name="รูปภาพ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68426E" w:rsidRDefault="0068426E" w:rsidP="0068426E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/>
        </w:rPr>
        <w:t xml:space="preserve"> id </w:t>
      </w:r>
      <w:r>
        <w:rPr>
          <w:rFonts w:eastAsia="Cordia New" w:hint="cs"/>
          <w:cs/>
        </w:rPr>
        <w:t xml:space="preserve">ของแท็ก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1" name="รูปภาพ 20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21</w:t>
      </w:r>
      <w:r>
        <w:rPr>
          <w:rFonts w:eastAsia="Cordia New"/>
          <w:b/>
          <w:bCs/>
        </w:rPr>
        <w:t xml:space="preserve">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 xml:space="preserve"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 นามสกุลของไฟล์โดยปริยายกำหนดให้เป็น </w:t>
      </w:r>
      <w:r>
        <w:t xml:space="preserve">GraphML </w:t>
      </w:r>
      <w:r>
        <w:rPr>
          <w:rFonts w:hint="cs"/>
          <w:cs/>
        </w:rPr>
        <w:t xml:space="preserve">ซึ่งผู้ใช้สามารถเลือกที่จะบันทึกเป็น </w:t>
      </w:r>
      <w:r>
        <w:t xml:space="preserve">xml </w:t>
      </w:r>
      <w:r>
        <w:rPr>
          <w:rFonts w:hint="cs"/>
          <w:cs/>
        </w:rPr>
        <w:t>ก็ได้แต่ว่าภายในไฟล์จะมีเนื้อหาเหมือนกัน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68426E" w:rsidRDefault="006B5F61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roundrect id="_x0000_s1034" style="position:absolute;left:0;text-align:left;margin-left:178.5pt;margin-top:197.5pt;width:75.75pt;height:22.5pt;z-index:251660288" arcsize="10923f" filled="f"/>
        </w:pict>
      </w:r>
      <w:r w:rsidR="00AE08AD"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22" name="รูปภาพ 21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22</w:t>
      </w:r>
      <w:r>
        <w:rPr>
          <w:rFonts w:eastAsia="Cordia New"/>
          <w:b/>
          <w:bCs/>
        </w:rPr>
        <w:t xml:space="preserve">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tbl>
      <w:tblPr>
        <w:tblStyle w:val="a6"/>
        <w:tblW w:w="0" w:type="auto"/>
        <w:tblInd w:w="709" w:type="dxa"/>
        <w:tblLook w:val="04A0"/>
      </w:tblPr>
      <w:tblGrid>
        <w:gridCol w:w="7813"/>
      </w:tblGrid>
      <w:tr w:rsidR="0068426E" w:rsidTr="00C02300">
        <w:tc>
          <w:tcPr>
            <w:tcW w:w="8533" w:type="dxa"/>
            <w:shd w:val="clear" w:color="auto" w:fill="auto"/>
          </w:tcPr>
          <w:p w:rsidR="0068426E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68426E" w:rsidRPr="00F93B60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&lt;?xml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version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 xml:space="preserve">1.0"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encoding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="UTF-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8"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?&gt;</w:t>
            </w:r>
          </w:p>
          <w:p w:rsidR="0068426E" w:rsidRPr="00F93B60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="http://graphml.graphdrawing.org/xmlns"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xmlns:xsi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="http://www.w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3.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org/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2001/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XMLSchema-instance"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xsi:schemaLocation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="http://graphml.graphdrawing.org/xmlns http://graphml.graphdrawing.org/xmlns/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graphml.xsd"&gt;</w:t>
            </w:r>
          </w:p>
          <w:p w:rsidR="0068426E" w:rsidRPr="00F93B60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="G"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edgedefault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="undirected"&gt;</w:t>
            </w:r>
          </w:p>
          <w:p w:rsidR="0068426E" w:rsidRPr="00F93B60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="A"/&gt;</w:t>
            </w:r>
          </w:p>
          <w:p w:rsidR="0068426E" w:rsidRPr="00F93B60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68426E" w:rsidRPr="00F93B60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source="C"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target="C"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F93B60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&lt;/graphml&gt;</w:t>
            </w:r>
          </w:p>
          <w:p w:rsidR="0068426E" w:rsidRPr="00065A6C" w:rsidRDefault="0068426E" w:rsidP="00C02300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68426E" w:rsidRDefault="0068426E" w:rsidP="0068426E">
      <w:pPr>
        <w:ind w:firstLine="0"/>
        <w:jc w:val="left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="001947C0">
        <w:rPr>
          <w:rFonts w:hint="cs"/>
          <w:b/>
          <w:bCs/>
          <w:sz w:val="36"/>
          <w:szCs w:val="36"/>
          <w:cs/>
        </w:rPr>
        <w:t>ขั้นตอนวิธี</w:t>
      </w:r>
    </w:p>
    <w:p w:rsidR="0068426E" w:rsidRDefault="0068426E" w:rsidP="001158DC">
      <w:pPr>
        <w:tabs>
          <w:tab w:val="left" w:pos="567"/>
          <w:tab w:val="left" w:pos="1080"/>
        </w:tabs>
        <w:ind w:left="567" w:firstLine="567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</w:t>
      </w:r>
      <w:r w:rsidR="001947C0">
        <w:rPr>
          <w:rFonts w:eastAsia="Cordia New" w:hint="cs"/>
          <w:cs/>
        </w:rPr>
        <w:t>่วนประกอบที่ทำให้เราสามารถนำขั้นตอนวิธีของกราฟ</w:t>
      </w:r>
      <w:r>
        <w:rPr>
          <w:rFonts w:eastAsia="Cordia New" w:hint="cs"/>
          <w:cs/>
        </w:rPr>
        <w:t>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</w:t>
      </w:r>
      <w:r w:rsidR="001947C0">
        <w:rPr>
          <w:rFonts w:eastAsia="Cordia New" w:hint="cs"/>
          <w:cs/>
        </w:rPr>
        <w:t>ขั้นตอนวิธี</w:t>
      </w:r>
      <w:r>
        <w:rPr>
          <w:rFonts w:eastAsia="Cordia New" w:hint="cs"/>
          <w:cs/>
        </w:rPr>
        <w:t>แยกเป็นอีกส่วนหนึ่ง ของโปรแกรมเมื่อเรียกใช้ก็จะทำการส่งกราฟที่เป็นข้อมูลไปคำนวณและเมื่อ</w:t>
      </w:r>
      <w:r w:rsidR="001947C0">
        <w:rPr>
          <w:rFonts w:eastAsia="Cordia New" w:hint="cs"/>
          <w:cs/>
        </w:rPr>
        <w:t>ขั้นตอนวิธี</w:t>
      </w:r>
      <w:r>
        <w:rPr>
          <w:rFonts w:eastAsia="Cordia New" w:hint="cs"/>
          <w:cs/>
        </w:rPr>
        <w:t xml:space="preserve">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</w:t>
      </w:r>
      <w:r w:rsidR="001947C0">
        <w:rPr>
          <w:rFonts w:eastAsia="Cordia New" w:hint="cs"/>
          <w:cs/>
        </w:rPr>
        <w:t>ขั้นตอนวิธี</w:t>
      </w:r>
      <w:r>
        <w:rPr>
          <w:rFonts w:eastAsia="Cordia New" w:hint="cs"/>
          <w:cs/>
        </w:rPr>
        <w:t>นั้นๆ แต่ว่าตอนนี้โปรแกรมสนับสนุนแค่การเน้นสีของกราฟเท่านั้น</w:t>
      </w:r>
      <w:r>
        <w:rPr>
          <w:rFonts w:eastAsia="Cordia New"/>
        </w:rPr>
        <w:t xml:space="preserve"> </w:t>
      </w:r>
      <w:r w:rsidR="004F372B">
        <w:rPr>
          <w:rFonts w:eastAsia="Cordia New" w:hint="cs"/>
          <w:cs/>
        </w:rPr>
        <w:t>รูปที่ 4-23</w:t>
      </w:r>
      <w:r>
        <w:rPr>
          <w:rFonts w:eastAsia="Cordia New" w:hint="cs"/>
          <w:cs/>
        </w:rPr>
        <w:t xml:space="preserve"> และ รูปที่ </w:t>
      </w:r>
      <w:r w:rsidR="00810EF9">
        <w:rPr>
          <w:rFonts w:eastAsia="Cordia New"/>
        </w:rPr>
        <w:t>4-24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จะแสดงตัวอย่างการใช้</w:t>
      </w:r>
      <w:r w:rsidR="001947C0">
        <w:rPr>
          <w:rFonts w:eastAsia="Cordia New" w:hint="cs"/>
          <w:cs/>
        </w:rPr>
        <w:t>ขั้นตอนวิธี</w:t>
      </w:r>
      <w:r>
        <w:rPr>
          <w:rFonts w:eastAsia="Cordia New" w:hint="cs"/>
          <w:cs/>
        </w:rPr>
        <w:t>ง่ายๆ อย่างการหาจุดตัดที่มีดีกรีสูงสุด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3" name="รูปภาพ 22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23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รูปกราฟต้นแบบก่อนการกระทำด้วย</w:t>
      </w:r>
      <w:r w:rsidR="001947C0">
        <w:rPr>
          <w:rFonts w:eastAsia="Cordia New" w:hint="cs"/>
          <w:cs/>
        </w:rPr>
        <w:t>ขั้นตอนวิธี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4" name="รูปภาพ 23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810EF9">
        <w:rPr>
          <w:rFonts w:eastAsia="Cordia New"/>
          <w:b/>
          <w:bCs/>
        </w:rPr>
        <w:t>24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รูปผลลัพธ์ของการเลือกใช้</w:t>
      </w:r>
      <w:r w:rsidR="001947C0">
        <w:rPr>
          <w:rFonts w:eastAsia="Cordia New" w:hint="cs"/>
          <w:cs/>
        </w:rPr>
        <w:t>ขั้นตอนวิธี</w:t>
      </w:r>
      <w:r>
        <w:rPr>
          <w:rFonts w:eastAsia="Cordia New" w:hint="cs"/>
          <w:cs/>
        </w:rPr>
        <w:t>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68426E" w:rsidP="00AE33FC">
      <w:pPr>
        <w:tabs>
          <w:tab w:val="left" w:pos="567"/>
          <w:tab w:val="left" w:pos="1080"/>
        </w:tabs>
        <w:ind w:left="567" w:firstLine="567"/>
        <w:rPr>
          <w:rFonts w:eastAsia="Cordia New"/>
        </w:rPr>
      </w:pPr>
      <w:r>
        <w:rPr>
          <w:rFonts w:eastAsia="Cordia New" w:hint="cs"/>
          <w:cs/>
        </w:rPr>
        <w:t xml:space="preserve">จากตัวอย่างข้างต้นคือ </w:t>
      </w:r>
      <w:r w:rsidR="001947C0">
        <w:rPr>
          <w:rFonts w:eastAsia="Cordia New" w:hint="cs"/>
          <w:cs/>
        </w:rPr>
        <w:t>ขั้นตอนวิธี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หาจุดตัดที่มีดีกรีสูงสุด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ซึ่ง</w:t>
      </w:r>
      <w:r w:rsidR="001947C0">
        <w:rPr>
          <w:rFonts w:eastAsia="Cordia New" w:hint="cs"/>
          <w:cs/>
        </w:rPr>
        <w:t>ขั้นตอนวิธี</w:t>
      </w:r>
      <w:r w:rsidR="00AE33FC">
        <w:rPr>
          <w:rFonts w:eastAsia="Cordia New" w:hint="cs"/>
          <w:cs/>
        </w:rPr>
        <w:t xml:space="preserve">นี้ </w:t>
      </w:r>
      <w:r>
        <w:rPr>
          <w:rFonts w:eastAsia="Cordia New" w:hint="cs"/>
          <w:cs/>
        </w:rPr>
        <w:t>ไม่ต้องการข้อมูล</w:t>
      </w:r>
      <w:r w:rsidR="00AE33FC">
        <w:rPr>
          <w:rFonts w:eastAsia="Cordia New" w:hint="cs"/>
          <w:cs/>
        </w:rPr>
        <w:t>เข้า</w:t>
      </w:r>
      <w:r>
        <w:rPr>
          <w:rFonts w:eastAsia="Cordia New" w:hint="cs"/>
          <w:cs/>
        </w:rPr>
        <w:t>อื่น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นอกจาก</w:t>
      </w:r>
      <w:r w:rsidR="00AE33FC">
        <w:rPr>
          <w:rFonts w:eastAsia="Cordia New" w:hint="cs"/>
          <w:cs/>
        </w:rPr>
        <w:t>ข้อมูลโครงสร้างของ</w:t>
      </w:r>
      <w:r>
        <w:rPr>
          <w:rFonts w:eastAsia="Cordia New" w:hint="cs"/>
          <w:cs/>
        </w:rPr>
        <w:t>กราฟ แต่ว่าสำหรับในบาง</w:t>
      </w:r>
      <w:r w:rsidR="001947C0">
        <w:rPr>
          <w:rFonts w:eastAsia="Cordia New" w:hint="cs"/>
          <w:cs/>
        </w:rPr>
        <w:t>ขั้นตอนวิธี</w:t>
      </w:r>
      <w:r>
        <w:rPr>
          <w:rFonts w:eastAsia="Cordia New" w:hint="cs"/>
          <w:cs/>
        </w:rPr>
        <w:t xml:space="preserve">แล้วต้องการข้อมูลเข้ามากกว่านั้นเช่น </w:t>
      </w:r>
      <w:r w:rsidR="001947C0">
        <w:rPr>
          <w:rFonts w:eastAsia="Cordia New" w:hint="cs"/>
          <w:cs/>
        </w:rPr>
        <w:t>ขั้นตอนวิธี</w:t>
      </w:r>
      <w:r>
        <w:rPr>
          <w:rFonts w:eastAsia="Cordia New" w:hint="cs"/>
          <w:cs/>
        </w:rPr>
        <w:t xml:space="preserve">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>
        <w:rPr>
          <w:rFonts w:eastAsia="Cordia New" w:hint="cs"/>
          <w:cs/>
        </w:rPr>
        <w:t xml:space="preserve">ที่ต้องการข้อมูลเข้าเป็น </w:t>
      </w:r>
      <w:r>
        <w:rPr>
          <w:rFonts w:eastAsia="Cordia New"/>
        </w:rPr>
        <w:t xml:space="preserve">root </w:t>
      </w:r>
      <w:r>
        <w:rPr>
          <w:rFonts w:eastAsia="Cordia New" w:hint="cs"/>
          <w:cs/>
        </w:rPr>
        <w:t xml:space="preserve">ของต้นไม้และ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ที่ต้องการหา ดังนั้นจึงต้องมีการให้โปรแกรม รับข้อมูลเข้าที่เกี่ยวข้องก่อนที่จะทำงานได้ รูป</w:t>
      </w:r>
      <w:r w:rsidR="00810EF9">
        <w:rPr>
          <w:rFonts w:eastAsia="Cordia New" w:hint="cs"/>
          <w:cs/>
        </w:rPr>
        <w:t>ที่ 4-25 ถึงรูปที่ 4-27 จะแสดง</w:t>
      </w:r>
      <w:r>
        <w:rPr>
          <w:rFonts w:eastAsia="Cordia New" w:hint="cs"/>
          <w:cs/>
        </w:rPr>
        <w:t>ผลของการใช้</w:t>
      </w:r>
      <w:r w:rsidR="001947C0">
        <w:rPr>
          <w:rFonts w:eastAsia="Cordia New" w:hint="cs"/>
          <w:cs/>
        </w:rPr>
        <w:t>ขั้นตอนวิธี</w:t>
      </w:r>
      <w:r>
        <w:rPr>
          <w:rFonts w:eastAsia="Cordia New" w:hint="cs"/>
          <w:cs/>
        </w:rPr>
        <w:t>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4286" cy="3420191"/>
            <wp:effectExtent l="19050" t="0" r="3264" b="0"/>
            <wp:docPr id="25" name="รูปภาพ 24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810EF9">
        <w:rPr>
          <w:rFonts w:eastAsia="Cordia New"/>
          <w:b/>
          <w:bCs/>
        </w:rPr>
        <w:t>25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รูปกราฟต</w:t>
      </w:r>
      <w:r w:rsidR="00810EF9">
        <w:rPr>
          <w:rFonts w:eastAsia="Cordia New" w:hint="cs"/>
          <w:cs/>
        </w:rPr>
        <w:t>้นแบบก่อนการกระทำด้วย</w:t>
      </w:r>
      <w:r w:rsidR="001947C0">
        <w:rPr>
          <w:rFonts w:eastAsia="Cordia New" w:hint="cs"/>
          <w:cs/>
        </w:rPr>
        <w:t>ขั้นตอนวิธี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0850" cy="3418294"/>
            <wp:effectExtent l="19050" t="0" r="6700" b="0"/>
            <wp:docPr id="26" name="รูปภาพ 2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810EF9">
        <w:rPr>
          <w:rFonts w:eastAsia="Cordia New" w:hint="cs"/>
          <w:b/>
          <w:bCs/>
          <w:cs/>
        </w:rPr>
        <w:t>6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</w:t>
      </w:r>
      <w:r w:rsidR="001947C0">
        <w:rPr>
          <w:rFonts w:eastAsia="Cordia New" w:hint="cs"/>
          <w:cs/>
        </w:rPr>
        <w:t>ขั้นตอนวิธี</w:t>
      </w: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4857143" cy="5104762"/>
            <wp:effectExtent l="19050" t="0" r="607" b="0"/>
            <wp:docPr id="27" name="รูปภาพ 26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AF5F61" w:rsidRDefault="0068426E" w:rsidP="008E1DB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810EF9">
        <w:rPr>
          <w:rFonts w:eastAsia="Cordia New" w:hint="cs"/>
          <w:b/>
          <w:bCs/>
          <w:cs/>
        </w:rPr>
        <w:t>7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 xml:space="preserve">รูปตัวอย่างการเน้นกราฟที่ได้จากการกระทำของ </w:t>
      </w:r>
      <w:r w:rsidR="001947C0">
        <w:rPr>
          <w:rFonts w:eastAsia="Cordia New" w:hint="cs"/>
          <w:cs/>
        </w:rPr>
        <w:t xml:space="preserve">ขั้นตอนวิธี </w:t>
      </w:r>
      <w:r>
        <w:rPr>
          <w:rFonts w:eastAsia="Cordia New"/>
        </w:rPr>
        <w:t>Breadth first trees</w:t>
      </w:r>
    </w:p>
    <w:p w:rsidR="001947C0" w:rsidRDefault="001947C0">
      <w:pPr>
        <w:ind w:firstLine="0"/>
        <w:jc w:val="left"/>
        <w:rPr>
          <w:rFonts w:eastAsia="Cordia New"/>
        </w:rPr>
      </w:pPr>
      <w:r>
        <w:rPr>
          <w:rFonts w:eastAsia="Cordia New"/>
        </w:rPr>
        <w:br w:type="page"/>
      </w:r>
    </w:p>
    <w:p w:rsidR="001947C0" w:rsidRPr="00C02300" w:rsidRDefault="001947C0" w:rsidP="001947C0">
      <w:pPr>
        <w:pStyle w:val="a9"/>
        <w:numPr>
          <w:ilvl w:val="2"/>
          <w:numId w:val="29"/>
        </w:numPr>
        <w:tabs>
          <w:tab w:val="left" w:pos="720"/>
          <w:tab w:val="left" w:pos="1080"/>
        </w:tabs>
        <w:rPr>
          <w:rFonts w:eastAsia="Cordia New"/>
          <w:b/>
          <w:bCs/>
          <w:szCs w:val="32"/>
        </w:rPr>
      </w:pPr>
      <w:r w:rsidRPr="00C02300">
        <w:rPr>
          <w:rFonts w:eastAsia="Cordia New" w:hint="cs"/>
          <w:b/>
          <w:bCs/>
          <w:szCs w:val="32"/>
          <w:cs/>
        </w:rPr>
        <w:lastRenderedPageBreak/>
        <w:t>ต้นไม้แผ่ที่มีขนาดเล็กที่สุด</w:t>
      </w:r>
    </w:p>
    <w:p w:rsidR="001947C0" w:rsidRDefault="001947C0" w:rsidP="001947C0">
      <w:pPr>
        <w:pStyle w:val="a9"/>
        <w:tabs>
          <w:tab w:val="left" w:pos="720"/>
          <w:tab w:val="left" w:pos="1080"/>
        </w:tabs>
        <w:ind w:left="1134" w:firstLine="666"/>
        <w:rPr>
          <w:rFonts w:eastAsia="Cordia New"/>
          <w:szCs w:val="32"/>
          <w:cs/>
        </w:rPr>
      </w:pPr>
      <w:r>
        <w:rPr>
          <w:rFonts w:eastAsia="Cordia New" w:hint="cs"/>
          <w:szCs w:val="32"/>
          <w:cs/>
        </w:rPr>
        <w:t>ผลการทำงานกับขั้นตอนวิธีหาต้นไม้ที่เล็กที่สุดในกราฟ</w:t>
      </w:r>
      <w:r w:rsidR="00CA22A8">
        <w:rPr>
          <w:rFonts w:eastAsia="Cordia New"/>
          <w:szCs w:val="32"/>
        </w:rPr>
        <w:t xml:space="preserve"> </w:t>
      </w:r>
      <w:r w:rsidR="00CA22A8">
        <w:rPr>
          <w:rFonts w:eastAsia="Cordia New" w:hint="cs"/>
          <w:szCs w:val="32"/>
          <w:cs/>
        </w:rPr>
        <w:t>ซึ่งจะได้ผลออกมาทั้งการเน้นสีกราฟ และข้อมูลน้ำหนักรวมของเส้นเชื่อมไปที่แต่ล่ะจุด โดยจะแสดงออกมาในรูปแบบของกล่องข้อความ</w:t>
      </w:r>
    </w:p>
    <w:p w:rsidR="00C02300" w:rsidRDefault="00C02300" w:rsidP="001947C0">
      <w:pPr>
        <w:pStyle w:val="a9"/>
        <w:tabs>
          <w:tab w:val="left" w:pos="720"/>
          <w:tab w:val="left" w:pos="1080"/>
        </w:tabs>
        <w:ind w:left="1134" w:firstLine="666"/>
        <w:rPr>
          <w:rFonts w:eastAsia="Cordia New"/>
          <w:szCs w:val="32"/>
        </w:rPr>
      </w:pPr>
    </w:p>
    <w:p w:rsidR="009075DC" w:rsidRDefault="009075DC" w:rsidP="009075DC">
      <w:pPr>
        <w:pStyle w:val="a9"/>
        <w:tabs>
          <w:tab w:val="left" w:pos="284"/>
          <w:tab w:val="left" w:pos="720"/>
        </w:tabs>
        <w:ind w:left="0" w:firstLine="0"/>
        <w:jc w:val="center"/>
        <w:rPr>
          <w:rFonts w:eastAsia="Cordia New"/>
          <w:szCs w:val="32"/>
        </w:rPr>
      </w:pPr>
      <w:r>
        <w:rPr>
          <w:rFonts w:eastAsia="Cordia New"/>
          <w:noProof/>
          <w:szCs w:val="32"/>
        </w:rPr>
        <w:drawing>
          <wp:inline distT="0" distB="0" distL="0" distR="0">
            <wp:extent cx="2914286" cy="3062857"/>
            <wp:effectExtent l="19050" t="0" r="364" b="0"/>
            <wp:docPr id="16" name="รูปภาพ 15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0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DC" w:rsidRPr="00164FA8" w:rsidRDefault="009075DC" w:rsidP="009075DC">
      <w:pPr>
        <w:pStyle w:val="a9"/>
        <w:tabs>
          <w:tab w:val="left" w:pos="284"/>
          <w:tab w:val="left" w:pos="720"/>
        </w:tabs>
        <w:ind w:left="0" w:firstLine="0"/>
        <w:jc w:val="center"/>
        <w:rPr>
          <w:rFonts w:eastAsia="Cordia New"/>
          <w:sz w:val="24"/>
          <w:szCs w:val="24"/>
        </w:rPr>
      </w:pPr>
    </w:p>
    <w:p w:rsidR="009075DC" w:rsidRDefault="009075DC" w:rsidP="009075D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CA22A8">
        <w:rPr>
          <w:rFonts w:eastAsia="Cordia New"/>
          <w:b/>
          <w:bCs/>
        </w:rPr>
        <w:t>8</w:t>
      </w:r>
      <w:r>
        <w:rPr>
          <w:rFonts w:eastAsia="Cordia New" w:hint="cs"/>
          <w:cs/>
        </w:rPr>
        <w:t xml:space="preserve"> เลือกเมนู</w:t>
      </w:r>
      <w:r w:rsidRPr="001947C0">
        <w:rPr>
          <w:rFonts w:eastAsia="Cordia New" w:hint="cs"/>
          <w:cs/>
        </w:rPr>
        <w:t>ต้นไม้แผ่ที่มีขนาดเล็กที่สุด</w:t>
      </w:r>
    </w:p>
    <w:p w:rsidR="009075DC" w:rsidRPr="009075DC" w:rsidRDefault="009075DC" w:rsidP="009075DC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</w:p>
    <w:p w:rsidR="009075DC" w:rsidRDefault="009075DC" w:rsidP="009075D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1708572" cy="2606191"/>
            <wp:effectExtent l="19050" t="0" r="5928" b="0"/>
            <wp:docPr id="28" name="รูปภาพ 27" descr="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8572" cy="26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DC" w:rsidRPr="009075DC" w:rsidRDefault="009075DC" w:rsidP="009075D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</w:p>
    <w:p w:rsidR="009075DC" w:rsidRPr="009075DC" w:rsidRDefault="009075DC" w:rsidP="009075DC">
      <w:pPr>
        <w:tabs>
          <w:tab w:val="left" w:pos="720"/>
          <w:tab w:val="left" w:pos="1080"/>
        </w:tabs>
        <w:ind w:firstLine="0"/>
        <w:rPr>
          <w:rFonts w:eastAsia="Cordia New" w:hint="cs"/>
          <w:cs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CA22A8">
        <w:rPr>
          <w:rFonts w:eastAsia="Cordia New"/>
          <w:b/>
          <w:bCs/>
        </w:rPr>
        <w:t>9</w:t>
      </w:r>
      <w:r>
        <w:rPr>
          <w:rFonts w:eastAsia="Cordia New" w:hint="cs"/>
          <w:cs/>
        </w:rPr>
        <w:t xml:space="preserve"> รายงานผลการทำงานของขั้นตอนวิธี</w:t>
      </w:r>
    </w:p>
    <w:p w:rsidR="009075DC" w:rsidRDefault="009075DC" w:rsidP="00C02300">
      <w:pPr>
        <w:pStyle w:val="a9"/>
        <w:tabs>
          <w:tab w:val="left" w:pos="720"/>
          <w:tab w:val="left" w:pos="1080"/>
        </w:tabs>
        <w:ind w:left="1134" w:firstLine="666"/>
        <w:rPr>
          <w:rFonts w:eastAsia="Cordia New"/>
          <w:szCs w:val="32"/>
        </w:rPr>
      </w:pPr>
      <w:r>
        <w:rPr>
          <w:rFonts w:eastAsia="Cordia New"/>
        </w:rPr>
        <w:lastRenderedPageBreak/>
        <w:tab/>
      </w:r>
      <w:r>
        <w:rPr>
          <w:rFonts w:eastAsia="Cordia New" w:hint="cs"/>
          <w:szCs w:val="32"/>
          <w:cs/>
        </w:rPr>
        <w:t>นอกจากผลรายงานซึ่งเป็นค่าน้ำหนักของแต่ละเส้นเชื่อมที่ขั้นตอนวิธี</w:t>
      </w:r>
      <w:r w:rsidR="00C02300">
        <w:rPr>
          <w:rFonts w:eastAsia="Cordia New" w:hint="cs"/>
          <w:szCs w:val="32"/>
          <w:cs/>
        </w:rPr>
        <w:t xml:space="preserve"> เลือกมาแล้วส่วนแสดงผลกราฟิกของโปรแกรมยังสามารถที่จะเน้นสีของกราฟที่เป็นผลลัพท์อีกด้วย</w:t>
      </w:r>
    </w:p>
    <w:p w:rsidR="009075DC" w:rsidRPr="009075DC" w:rsidRDefault="009075DC" w:rsidP="009075DC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</w:p>
    <w:p w:rsidR="009075DC" w:rsidRDefault="009075DC" w:rsidP="001947C0">
      <w:pPr>
        <w:pStyle w:val="a9"/>
        <w:tabs>
          <w:tab w:val="left" w:pos="720"/>
          <w:tab w:val="left" w:pos="1080"/>
        </w:tabs>
        <w:ind w:left="1134" w:firstLine="666"/>
        <w:rPr>
          <w:rFonts w:eastAsia="Cordia New"/>
          <w:szCs w:val="32"/>
        </w:rPr>
      </w:pPr>
      <w:r>
        <w:rPr>
          <w:rFonts w:eastAsia="Cordia New"/>
          <w:noProof/>
          <w:szCs w:val="32"/>
        </w:rPr>
        <w:drawing>
          <wp:inline distT="0" distB="0" distL="0" distR="0">
            <wp:extent cx="3400000" cy="3573333"/>
            <wp:effectExtent l="19050" t="0" r="0" b="0"/>
            <wp:docPr id="29" name="รูปภาพ 28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00" w:rsidRDefault="00C02300" w:rsidP="001947C0">
      <w:pPr>
        <w:pStyle w:val="a9"/>
        <w:tabs>
          <w:tab w:val="left" w:pos="720"/>
          <w:tab w:val="left" w:pos="1080"/>
        </w:tabs>
        <w:ind w:left="1134" w:firstLine="666"/>
        <w:rPr>
          <w:rFonts w:eastAsia="Cordia New"/>
          <w:szCs w:val="32"/>
        </w:rPr>
      </w:pPr>
    </w:p>
    <w:p w:rsidR="00C02300" w:rsidRPr="009075DC" w:rsidRDefault="00C02300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CA22A8">
        <w:rPr>
          <w:rFonts w:eastAsia="Cordia New"/>
          <w:b/>
          <w:bCs/>
        </w:rPr>
        <w:t>30</w:t>
      </w:r>
      <w:r>
        <w:rPr>
          <w:rFonts w:eastAsia="Cordia New" w:hint="cs"/>
          <w:cs/>
        </w:rPr>
        <w:t xml:space="preserve"> ผลการเน้นสีกราฟจาก ขั้นตอนวิธี </w:t>
      </w:r>
      <w:r w:rsidRPr="001947C0">
        <w:rPr>
          <w:rFonts w:eastAsia="Cordia New" w:hint="cs"/>
          <w:cs/>
        </w:rPr>
        <w:t>ต้นไม้แผ่ที่มีขนาดเล็กที่สุด</w:t>
      </w:r>
    </w:p>
    <w:p w:rsidR="00C02300" w:rsidRPr="007223F6" w:rsidRDefault="007223F6" w:rsidP="007223F6">
      <w:pPr>
        <w:ind w:firstLine="0"/>
        <w:jc w:val="left"/>
        <w:rPr>
          <w:rFonts w:eastAsia="Cordia New"/>
        </w:rPr>
      </w:pPr>
      <w:r>
        <w:rPr>
          <w:rFonts w:eastAsia="Cordia New"/>
          <w:cs/>
        </w:rPr>
        <w:br w:type="page"/>
      </w:r>
    </w:p>
    <w:p w:rsidR="001947C0" w:rsidRDefault="007223F6" w:rsidP="001947C0">
      <w:pPr>
        <w:pStyle w:val="a9"/>
        <w:numPr>
          <w:ilvl w:val="2"/>
          <w:numId w:val="29"/>
        </w:numPr>
        <w:tabs>
          <w:tab w:val="left" w:pos="720"/>
          <w:tab w:val="left" w:pos="1080"/>
        </w:tabs>
        <w:rPr>
          <w:rFonts w:eastAsia="Cordia New"/>
          <w:b/>
          <w:bCs/>
        </w:rPr>
      </w:pPr>
      <w:r w:rsidRPr="007223F6">
        <w:rPr>
          <w:rFonts w:eastAsia="Cordia New" w:hint="cs"/>
          <w:b/>
          <w:bCs/>
          <w:szCs w:val="32"/>
          <w:cs/>
        </w:rPr>
        <w:lastRenderedPageBreak/>
        <w:t>หาเส้นทางที่สั้นที่สุดระหว่างจุด</w:t>
      </w:r>
      <w:r w:rsidRPr="007223F6">
        <w:rPr>
          <w:rFonts w:eastAsia="Cordia New"/>
          <w:b/>
          <w:bCs/>
          <w:szCs w:val="32"/>
        </w:rPr>
        <w:t xml:space="preserve"> 2 </w:t>
      </w:r>
      <w:r w:rsidRPr="007223F6">
        <w:rPr>
          <w:rFonts w:eastAsia="Cordia New" w:hint="cs"/>
          <w:b/>
          <w:bCs/>
          <w:szCs w:val="32"/>
          <w:cs/>
        </w:rPr>
        <w:t>จุดในกราฟ</w:t>
      </w:r>
    </w:p>
    <w:p w:rsidR="00C02300" w:rsidRPr="00CA22A8" w:rsidRDefault="00C02300" w:rsidP="00CA22A8">
      <w:pPr>
        <w:pStyle w:val="a9"/>
        <w:tabs>
          <w:tab w:val="left" w:pos="720"/>
          <w:tab w:val="left" w:pos="1080"/>
        </w:tabs>
        <w:ind w:left="1134" w:firstLine="666"/>
        <w:rPr>
          <w:rFonts w:eastAsia="Cordia New"/>
          <w:szCs w:val="32"/>
          <w:cs/>
        </w:rPr>
      </w:pPr>
      <w:r>
        <w:rPr>
          <w:rFonts w:eastAsia="Cordia New" w:hint="cs"/>
          <w:szCs w:val="32"/>
          <w:cs/>
        </w:rPr>
        <w:t>ผลการทำงานกับขั้นตอนวิธีหาเ</w:t>
      </w:r>
      <w:r w:rsidR="001022E5">
        <w:rPr>
          <w:rFonts w:eastAsia="Cordia New" w:hint="cs"/>
          <w:szCs w:val="32"/>
          <w:cs/>
        </w:rPr>
        <w:t>ส้นทางที่สั้นที่สุดระหว่างจุด</w:t>
      </w:r>
      <w:r w:rsidR="001022E5">
        <w:rPr>
          <w:rFonts w:eastAsia="Cordia New"/>
          <w:szCs w:val="32"/>
        </w:rPr>
        <w:t xml:space="preserve"> 2 </w:t>
      </w:r>
      <w:r>
        <w:rPr>
          <w:rFonts w:eastAsia="Cordia New" w:hint="cs"/>
          <w:szCs w:val="32"/>
          <w:cs/>
        </w:rPr>
        <w:t>จุดในกราฟ</w:t>
      </w:r>
      <w:r w:rsidR="00CA22A8">
        <w:rPr>
          <w:rFonts w:eastAsia="Cordia New"/>
          <w:szCs w:val="32"/>
        </w:rPr>
        <w:t xml:space="preserve"> </w:t>
      </w:r>
      <w:r w:rsidR="00CA22A8">
        <w:rPr>
          <w:rFonts w:eastAsia="Cordia New" w:hint="cs"/>
          <w:szCs w:val="32"/>
          <w:cs/>
        </w:rPr>
        <w:t>โดยขั้นตอนวิธีนี้ต้องการข้อมูลเข้าเป็นจุดเริ่มต้นและจุดสุดท้ายและ ผลของการทำงานจะมีออกมาสองรูปแบบเช่นเดียวกับ การหา</w:t>
      </w:r>
      <w:r w:rsidR="00CA22A8" w:rsidRPr="00CA22A8">
        <w:rPr>
          <w:rFonts w:eastAsia="Cordia New"/>
          <w:szCs w:val="32"/>
          <w:cs/>
        </w:rPr>
        <w:t>ต้นไม้แผ่ที่มีขนาดเล็กที่สุด</w:t>
      </w:r>
      <w:r w:rsidR="00CA22A8">
        <w:rPr>
          <w:rFonts w:eastAsia="Cordia New" w:hint="cs"/>
          <w:cs/>
        </w:rPr>
        <w:t xml:space="preserve"> </w:t>
      </w:r>
      <w:r w:rsidR="00CA22A8">
        <w:rPr>
          <w:rFonts w:eastAsia="Cordia New" w:hint="cs"/>
          <w:szCs w:val="32"/>
          <w:cs/>
        </w:rPr>
        <w:t>คือมีทั้งการสรุปน้ำหนักของเส้นเชื่อมและการเน้นสีกราฟ</w:t>
      </w:r>
    </w:p>
    <w:p w:rsidR="007223F6" w:rsidRDefault="007223F6" w:rsidP="00C02300">
      <w:pPr>
        <w:pStyle w:val="a9"/>
        <w:tabs>
          <w:tab w:val="left" w:pos="720"/>
          <w:tab w:val="left" w:pos="1080"/>
        </w:tabs>
        <w:ind w:left="1800" w:firstLine="0"/>
        <w:rPr>
          <w:rFonts w:eastAsia="Cordia New"/>
          <w:szCs w:val="32"/>
        </w:rPr>
      </w:pPr>
    </w:p>
    <w:p w:rsidR="00C02300" w:rsidRDefault="00C02300" w:rsidP="007223F6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157143" cy="3318095"/>
            <wp:effectExtent l="19050" t="0" r="5157" b="0"/>
            <wp:docPr id="30" name="รูปภาพ 29" descr="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F6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</w:p>
    <w:p w:rsidR="007223F6" w:rsidRPr="009075DC" w:rsidRDefault="007223F6" w:rsidP="007223F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CA22A8">
        <w:rPr>
          <w:rFonts w:eastAsia="Cordia New"/>
          <w:b/>
          <w:bCs/>
        </w:rPr>
        <w:t>31</w:t>
      </w:r>
      <w:r>
        <w:rPr>
          <w:rFonts w:eastAsia="Cordia New" w:hint="cs"/>
          <w:cs/>
        </w:rPr>
        <w:t xml:space="preserve"> เลือกเมนูหาเส้นทางในกราฟที่สั้นที่สุด</w:t>
      </w:r>
    </w:p>
    <w:p w:rsidR="007223F6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</w:p>
    <w:p w:rsidR="007223F6" w:rsidRPr="00C02300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</w:p>
    <w:p w:rsidR="00C02300" w:rsidRDefault="00C02300" w:rsidP="007223F6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690823" cy="3571352"/>
            <wp:effectExtent l="19050" t="0" r="4877" b="0"/>
            <wp:docPr id="31" name="รูปภาพ 30" descr="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0823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F6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</w:p>
    <w:p w:rsidR="007223F6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CA22A8">
        <w:rPr>
          <w:rFonts w:eastAsia="Cordia New"/>
          <w:b/>
          <w:bCs/>
        </w:rPr>
        <w:t>32</w:t>
      </w:r>
      <w:r>
        <w:rPr>
          <w:rFonts w:eastAsia="Cordia New" w:hint="cs"/>
          <w:cs/>
        </w:rPr>
        <w:t xml:space="preserve"> </w:t>
      </w:r>
      <w:r w:rsidR="00FB229B">
        <w:rPr>
          <w:rFonts w:eastAsia="Cordia New" w:hint="cs"/>
          <w:cs/>
        </w:rPr>
        <w:t>กรอกจุดเริ่มต้นและปลายทาง</w:t>
      </w:r>
    </w:p>
    <w:p w:rsidR="007223F6" w:rsidRPr="00C02300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</w:p>
    <w:p w:rsidR="007223F6" w:rsidRDefault="007223F6" w:rsidP="007223F6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1840000" cy="1366667"/>
            <wp:effectExtent l="19050" t="0" r="7850" b="0"/>
            <wp:docPr id="34" name="รูปภาพ 31" descr="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0000" cy="13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00" w:rsidRDefault="00C02300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</w:p>
    <w:p w:rsidR="007223F6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CA22A8">
        <w:rPr>
          <w:rFonts w:eastAsia="Cordia New"/>
          <w:b/>
          <w:bCs/>
        </w:rPr>
        <w:t>33</w:t>
      </w:r>
      <w:r>
        <w:rPr>
          <w:rFonts w:eastAsia="Cordia New" w:hint="cs"/>
          <w:cs/>
        </w:rPr>
        <w:t xml:space="preserve"> </w:t>
      </w:r>
      <w:r w:rsidR="00FB229B">
        <w:rPr>
          <w:rFonts w:eastAsia="Cordia New" w:hint="cs"/>
          <w:cs/>
        </w:rPr>
        <w:t>ผลรายงานของ</w:t>
      </w:r>
      <w:r w:rsidR="00FB229B">
        <w:rPr>
          <w:rFonts w:eastAsia="Cordia New"/>
        </w:rPr>
        <w:t xml:space="preserve"> </w:t>
      </w:r>
      <w:r w:rsidR="00FB229B" w:rsidRPr="00FB229B">
        <w:rPr>
          <w:rFonts w:eastAsia="Cordia New"/>
          <w:cs/>
        </w:rPr>
        <w:t xml:space="preserve">หาเส้นทางที่สั้นที่สุดระหว่างจุด </w:t>
      </w:r>
      <w:r w:rsidR="00FB229B" w:rsidRPr="00FB229B">
        <w:rPr>
          <w:rFonts w:eastAsia="Cordia New"/>
        </w:rPr>
        <w:t>2</w:t>
      </w:r>
      <w:r w:rsidR="00FB229B" w:rsidRPr="00FB229B">
        <w:rPr>
          <w:rFonts w:eastAsia="Cordia New"/>
          <w:cs/>
        </w:rPr>
        <w:t xml:space="preserve"> จุดในกราฟ</w:t>
      </w:r>
    </w:p>
    <w:p w:rsidR="007223F6" w:rsidRDefault="007223F6">
      <w:pPr>
        <w:ind w:firstLine="0"/>
        <w:jc w:val="left"/>
        <w:rPr>
          <w:rFonts w:eastAsia="Cordia New"/>
        </w:rPr>
      </w:pPr>
      <w:r>
        <w:rPr>
          <w:rFonts w:eastAsia="Cordia New"/>
        </w:rPr>
        <w:br w:type="page"/>
      </w:r>
    </w:p>
    <w:p w:rsidR="007223F6" w:rsidRDefault="007223F6" w:rsidP="007223F6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35" name="รูปภาพ 32" descr="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F6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</w:rPr>
      </w:pPr>
    </w:p>
    <w:p w:rsidR="00C02300" w:rsidRPr="00C02300" w:rsidRDefault="007223F6" w:rsidP="00C02300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B86E58">
        <w:rPr>
          <w:rFonts w:eastAsia="Cordia New"/>
          <w:b/>
          <w:bCs/>
        </w:rPr>
        <w:t>34</w:t>
      </w:r>
      <w:r>
        <w:rPr>
          <w:rFonts w:eastAsia="Cordia New" w:hint="cs"/>
          <w:cs/>
        </w:rPr>
        <w:t xml:space="preserve"> </w:t>
      </w:r>
      <w:r w:rsidR="00FB229B">
        <w:rPr>
          <w:rFonts w:eastAsia="Cordia New" w:hint="cs"/>
          <w:cs/>
        </w:rPr>
        <w:t xml:space="preserve">ผลการเน้นสีกราฟของ </w:t>
      </w:r>
      <w:r w:rsidR="00FB229B" w:rsidRPr="00FB229B">
        <w:rPr>
          <w:rFonts w:eastAsia="Cordia New"/>
          <w:cs/>
        </w:rPr>
        <w:t>หาเส้นทางที่สั้นที่สุดระหว่างจุด 2 จุดในกราฟ</w:t>
      </w:r>
    </w:p>
    <w:sectPr w:rsidR="00C02300" w:rsidRPr="00C02300" w:rsidSect="00AB5DC1">
      <w:headerReference w:type="default" r:id="rId45"/>
      <w:pgSz w:w="11906" w:h="16838" w:code="9"/>
      <w:pgMar w:top="2160" w:right="1440" w:bottom="1440" w:left="2160" w:header="1440" w:footer="0" w:gutter="0"/>
      <w:pgNumType w:start="26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47EF" w:rsidRDefault="003047EF" w:rsidP="00E917EE">
      <w:r>
        <w:separator/>
      </w:r>
    </w:p>
  </w:endnote>
  <w:endnote w:type="continuationSeparator" w:id="1">
    <w:p w:rsidR="003047EF" w:rsidRDefault="003047EF" w:rsidP="00E91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47EF" w:rsidRDefault="003047EF" w:rsidP="00E917EE">
      <w:r>
        <w:separator/>
      </w:r>
    </w:p>
  </w:footnote>
  <w:footnote w:type="continuationSeparator" w:id="1">
    <w:p w:rsidR="003047EF" w:rsidRDefault="003047EF" w:rsidP="00E917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4394"/>
      <w:docPartObj>
        <w:docPartGallery w:val="Page Numbers (Top of Page)"/>
        <w:docPartUnique/>
      </w:docPartObj>
    </w:sdtPr>
    <w:sdtContent>
      <w:p w:rsidR="00C02300" w:rsidRDefault="006B5F61" w:rsidP="00076556">
        <w:pPr>
          <w:pStyle w:val="ab"/>
          <w:jc w:val="right"/>
        </w:pPr>
        <w:fldSimple w:instr=" PAGE   \* MERGEFORMAT ">
          <w:r w:rsidR="00164FA8" w:rsidRPr="00164FA8">
            <w:rPr>
              <w:noProof/>
              <w:szCs w:val="32"/>
              <w:lang w:val="th-TH"/>
            </w:rPr>
            <w:t>51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2179"/>
        </w:tabs>
        <w:ind w:left="217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2918"/>
        </w:tabs>
        <w:ind w:left="291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3657"/>
        </w:tabs>
        <w:ind w:left="3657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4396"/>
        </w:tabs>
        <w:ind w:left="4396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5135"/>
        </w:tabs>
        <w:ind w:left="5135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5874"/>
        </w:tabs>
        <w:ind w:left="5874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6613"/>
        </w:tabs>
        <w:ind w:left="6613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7352"/>
        </w:tabs>
        <w:ind w:left="7352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2"/>
    <w:multiLevelType w:val="multilevel"/>
    <w:tmpl w:val="5C2690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">
    <w:nsid w:val="04490D18"/>
    <w:multiLevelType w:val="multilevel"/>
    <w:tmpl w:val="0A0CE28C"/>
    <w:lvl w:ilvl="0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>
      <w:start w:val="4"/>
      <w:numFmt w:val="decimal"/>
      <w:isLgl/>
      <w:lvlText w:val="%1.%2"/>
      <w:lvlJc w:val="left"/>
      <w:pPr>
        <w:ind w:left="15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">
    <w:nsid w:val="0A0460E4"/>
    <w:multiLevelType w:val="hybridMultilevel"/>
    <w:tmpl w:val="AF74948A"/>
    <w:lvl w:ilvl="0" w:tplc="DCA42FF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>
    <w:nsid w:val="0A437060"/>
    <w:multiLevelType w:val="hybridMultilevel"/>
    <w:tmpl w:val="2F30B84E"/>
    <w:lvl w:ilvl="0" w:tplc="2614381A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B206F77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0D0E1547"/>
    <w:multiLevelType w:val="multilevel"/>
    <w:tmpl w:val="8D4E691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0FD7532"/>
    <w:multiLevelType w:val="hybridMultilevel"/>
    <w:tmpl w:val="F3C0D81E"/>
    <w:lvl w:ilvl="0" w:tplc="9B384AA8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12201794"/>
    <w:multiLevelType w:val="multilevel"/>
    <w:tmpl w:val="9FCA73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4CC7CD4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64E6593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7D6FDB"/>
    <w:multiLevelType w:val="hybridMultilevel"/>
    <w:tmpl w:val="3B164532"/>
    <w:lvl w:ilvl="0" w:tplc="1A08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25192C"/>
    <w:multiLevelType w:val="multilevel"/>
    <w:tmpl w:val="18503C2E"/>
    <w:lvl w:ilvl="0">
      <w:start w:val="2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 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3">
    <w:nsid w:val="1D64435B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E654B6C"/>
    <w:multiLevelType w:val="hybridMultilevel"/>
    <w:tmpl w:val="4AEA7A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0FA591D"/>
    <w:multiLevelType w:val="hybridMultilevel"/>
    <w:tmpl w:val="D4B492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34D7799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ascii="Angsana New" w:hAnsi="Angsana New" w:cs="Angsana New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0A6340"/>
    <w:multiLevelType w:val="hybridMultilevel"/>
    <w:tmpl w:val="D5B29A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36A2C9D"/>
    <w:multiLevelType w:val="hybridMultilevel"/>
    <w:tmpl w:val="0CDA87A4"/>
    <w:lvl w:ilvl="0" w:tplc="0E4CC28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>
    <w:nsid w:val="3BD75BFB"/>
    <w:multiLevelType w:val="hybridMultilevel"/>
    <w:tmpl w:val="DFF8E77A"/>
    <w:lvl w:ilvl="0" w:tplc="D74AE004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F6BED"/>
    <w:multiLevelType w:val="hybridMultilevel"/>
    <w:tmpl w:val="77A8DB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7714FF"/>
    <w:multiLevelType w:val="hybridMultilevel"/>
    <w:tmpl w:val="81BEBF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F2F3E8E"/>
    <w:multiLevelType w:val="hybridMultilevel"/>
    <w:tmpl w:val="BECABD42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>
    <w:nsid w:val="3F7A753E"/>
    <w:multiLevelType w:val="multilevel"/>
    <w:tmpl w:val="1FE2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3740916"/>
    <w:multiLevelType w:val="multilevel"/>
    <w:tmpl w:val="B01CA8FE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>
    <w:nsid w:val="45813A3B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D1E3AD6"/>
    <w:multiLevelType w:val="hybridMultilevel"/>
    <w:tmpl w:val="F00CBC52"/>
    <w:lvl w:ilvl="0" w:tplc="43F6A75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8"/>
        <w:szCs w:val="36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8">
    <w:nsid w:val="504D6B91"/>
    <w:multiLevelType w:val="hybridMultilevel"/>
    <w:tmpl w:val="F8EE5B4E"/>
    <w:lvl w:ilvl="0" w:tplc="E34A1E82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80FAA"/>
    <w:multiLevelType w:val="multilevel"/>
    <w:tmpl w:val="6CEE7D4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0">
    <w:nsid w:val="56A1309B"/>
    <w:multiLevelType w:val="multilevel"/>
    <w:tmpl w:val="A9327EA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1">
    <w:nsid w:val="58853CE3"/>
    <w:multiLevelType w:val="hybridMultilevel"/>
    <w:tmpl w:val="B4DE3FAE"/>
    <w:lvl w:ilvl="0" w:tplc="98B0318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1C6AB2"/>
    <w:multiLevelType w:val="multilevel"/>
    <w:tmpl w:val="1808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F85F8C"/>
    <w:multiLevelType w:val="hybridMultilevel"/>
    <w:tmpl w:val="9D22981A"/>
    <w:lvl w:ilvl="0" w:tplc="9B384A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4">
    <w:nsid w:val="68AB2E60"/>
    <w:multiLevelType w:val="hybridMultilevel"/>
    <w:tmpl w:val="855E0BC4"/>
    <w:lvl w:ilvl="0" w:tplc="9B384AA8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5">
    <w:nsid w:val="75EE0B14"/>
    <w:multiLevelType w:val="multilevel"/>
    <w:tmpl w:val="05FAB68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6">
    <w:nsid w:val="77A82B14"/>
    <w:multiLevelType w:val="hybridMultilevel"/>
    <w:tmpl w:val="1516583E"/>
    <w:lvl w:ilvl="0" w:tplc="B66E1EC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>
    <w:nsid w:val="7D57560E"/>
    <w:multiLevelType w:val="hybridMultilevel"/>
    <w:tmpl w:val="D18EACF0"/>
    <w:lvl w:ilvl="0" w:tplc="FFFFFFFF">
      <w:start w:val="1"/>
      <w:numFmt w:val="decimal"/>
      <w:pStyle w:val="ref"/>
      <w:lvlText w:val="[%1]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25"/>
  </w:num>
  <w:num w:numId="5">
    <w:abstractNumId w:val="6"/>
  </w:num>
  <w:num w:numId="6">
    <w:abstractNumId w:val="35"/>
  </w:num>
  <w:num w:numId="7">
    <w:abstractNumId w:val="5"/>
  </w:num>
  <w:num w:numId="8">
    <w:abstractNumId w:val="37"/>
  </w:num>
  <w:num w:numId="9">
    <w:abstractNumId w:val="16"/>
  </w:num>
  <w:num w:numId="10">
    <w:abstractNumId w:val="22"/>
  </w:num>
  <w:num w:numId="11">
    <w:abstractNumId w:val="3"/>
  </w:num>
  <w:num w:numId="12">
    <w:abstractNumId w:val="18"/>
  </w:num>
  <w:num w:numId="13">
    <w:abstractNumId w:val="4"/>
  </w:num>
  <w:num w:numId="14">
    <w:abstractNumId w:val="28"/>
  </w:num>
  <w:num w:numId="15">
    <w:abstractNumId w:val="19"/>
  </w:num>
  <w:num w:numId="16">
    <w:abstractNumId w:val="27"/>
  </w:num>
  <w:num w:numId="17">
    <w:abstractNumId w:val="23"/>
  </w:num>
  <w:num w:numId="18">
    <w:abstractNumId w:val="32"/>
  </w:num>
  <w:num w:numId="19">
    <w:abstractNumId w:val="30"/>
  </w:num>
  <w:num w:numId="20">
    <w:abstractNumId w:val="8"/>
  </w:num>
  <w:num w:numId="21">
    <w:abstractNumId w:val="11"/>
  </w:num>
  <w:num w:numId="22">
    <w:abstractNumId w:val="7"/>
  </w:num>
  <w:num w:numId="23">
    <w:abstractNumId w:val="34"/>
  </w:num>
  <w:num w:numId="24">
    <w:abstractNumId w:val="33"/>
  </w:num>
  <w:num w:numId="25">
    <w:abstractNumId w:val="36"/>
  </w:num>
  <w:num w:numId="26">
    <w:abstractNumId w:val="0"/>
  </w:num>
  <w:num w:numId="27">
    <w:abstractNumId w:val="1"/>
  </w:num>
  <w:num w:numId="28">
    <w:abstractNumId w:val="24"/>
  </w:num>
  <w:num w:numId="29">
    <w:abstractNumId w:val="2"/>
  </w:num>
  <w:num w:numId="30">
    <w:abstractNumId w:val="17"/>
  </w:num>
  <w:num w:numId="31">
    <w:abstractNumId w:val="13"/>
  </w:num>
  <w:num w:numId="32">
    <w:abstractNumId w:val="10"/>
  </w:num>
  <w:num w:numId="33">
    <w:abstractNumId w:val="26"/>
  </w:num>
  <w:num w:numId="34">
    <w:abstractNumId w:val="9"/>
  </w:num>
  <w:num w:numId="35">
    <w:abstractNumId w:val="21"/>
  </w:num>
  <w:num w:numId="36">
    <w:abstractNumId w:val="20"/>
  </w:num>
  <w:num w:numId="37">
    <w:abstractNumId w:val="15"/>
  </w:num>
  <w:num w:numId="38">
    <w:abstractNumId w:val="14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drawingGridHorizontalSpacing w:val="16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3DA3"/>
    <w:rsid w:val="00007A7A"/>
    <w:rsid w:val="000121BC"/>
    <w:rsid w:val="000313A3"/>
    <w:rsid w:val="00044449"/>
    <w:rsid w:val="0006122A"/>
    <w:rsid w:val="0006312E"/>
    <w:rsid w:val="00065E3A"/>
    <w:rsid w:val="00076556"/>
    <w:rsid w:val="00087B10"/>
    <w:rsid w:val="0009393C"/>
    <w:rsid w:val="000B02B8"/>
    <w:rsid w:val="000B157F"/>
    <w:rsid w:val="000B464B"/>
    <w:rsid w:val="000C1550"/>
    <w:rsid w:val="000E442E"/>
    <w:rsid w:val="00100871"/>
    <w:rsid w:val="001022E5"/>
    <w:rsid w:val="00112EF6"/>
    <w:rsid w:val="001158DC"/>
    <w:rsid w:val="001413BE"/>
    <w:rsid w:val="001521D8"/>
    <w:rsid w:val="0015358A"/>
    <w:rsid w:val="00155869"/>
    <w:rsid w:val="00164FA8"/>
    <w:rsid w:val="00174BF3"/>
    <w:rsid w:val="001947C0"/>
    <w:rsid w:val="0019519D"/>
    <w:rsid w:val="00196A61"/>
    <w:rsid w:val="001E3853"/>
    <w:rsid w:val="001F38DD"/>
    <w:rsid w:val="00213654"/>
    <w:rsid w:val="00217554"/>
    <w:rsid w:val="002273B8"/>
    <w:rsid w:val="00242371"/>
    <w:rsid w:val="002431A5"/>
    <w:rsid w:val="00270893"/>
    <w:rsid w:val="0027267A"/>
    <w:rsid w:val="00274F8B"/>
    <w:rsid w:val="002A4C2C"/>
    <w:rsid w:val="002B60C0"/>
    <w:rsid w:val="002C5465"/>
    <w:rsid w:val="002C6C5A"/>
    <w:rsid w:val="002E612C"/>
    <w:rsid w:val="002E6FB6"/>
    <w:rsid w:val="00303737"/>
    <w:rsid w:val="003047EF"/>
    <w:rsid w:val="00346353"/>
    <w:rsid w:val="0036775B"/>
    <w:rsid w:val="003812D1"/>
    <w:rsid w:val="0038577B"/>
    <w:rsid w:val="003872A3"/>
    <w:rsid w:val="003D3AAF"/>
    <w:rsid w:val="00434346"/>
    <w:rsid w:val="0047786A"/>
    <w:rsid w:val="00483BFC"/>
    <w:rsid w:val="00487B70"/>
    <w:rsid w:val="00497D78"/>
    <w:rsid w:val="004B16FA"/>
    <w:rsid w:val="004C6B66"/>
    <w:rsid w:val="004D0846"/>
    <w:rsid w:val="004E4859"/>
    <w:rsid w:val="004F372B"/>
    <w:rsid w:val="004F5195"/>
    <w:rsid w:val="00513785"/>
    <w:rsid w:val="00514918"/>
    <w:rsid w:val="00551184"/>
    <w:rsid w:val="00556DAB"/>
    <w:rsid w:val="00564213"/>
    <w:rsid w:val="005671D3"/>
    <w:rsid w:val="00574470"/>
    <w:rsid w:val="005802DD"/>
    <w:rsid w:val="00594EE5"/>
    <w:rsid w:val="00596F9C"/>
    <w:rsid w:val="005B39F9"/>
    <w:rsid w:val="005C3CC3"/>
    <w:rsid w:val="005D31C2"/>
    <w:rsid w:val="005D3E41"/>
    <w:rsid w:val="005D5407"/>
    <w:rsid w:val="005D73B9"/>
    <w:rsid w:val="005F0B79"/>
    <w:rsid w:val="0060160F"/>
    <w:rsid w:val="0061554C"/>
    <w:rsid w:val="0063483B"/>
    <w:rsid w:val="00636447"/>
    <w:rsid w:val="006407FA"/>
    <w:rsid w:val="00641365"/>
    <w:rsid w:val="006438D9"/>
    <w:rsid w:val="006702E5"/>
    <w:rsid w:val="0068426E"/>
    <w:rsid w:val="00686D4C"/>
    <w:rsid w:val="006B5F61"/>
    <w:rsid w:val="006B7701"/>
    <w:rsid w:val="006C158E"/>
    <w:rsid w:val="006F259B"/>
    <w:rsid w:val="007223F6"/>
    <w:rsid w:val="00723CC1"/>
    <w:rsid w:val="007279A5"/>
    <w:rsid w:val="00731111"/>
    <w:rsid w:val="007550C8"/>
    <w:rsid w:val="007637AA"/>
    <w:rsid w:val="00770D54"/>
    <w:rsid w:val="007C1208"/>
    <w:rsid w:val="007E6720"/>
    <w:rsid w:val="00802E61"/>
    <w:rsid w:val="00810EF9"/>
    <w:rsid w:val="008223CE"/>
    <w:rsid w:val="00830814"/>
    <w:rsid w:val="00835AA6"/>
    <w:rsid w:val="00840D05"/>
    <w:rsid w:val="00844F18"/>
    <w:rsid w:val="00847616"/>
    <w:rsid w:val="008519E6"/>
    <w:rsid w:val="008528E2"/>
    <w:rsid w:val="008567FE"/>
    <w:rsid w:val="008737F3"/>
    <w:rsid w:val="008801B0"/>
    <w:rsid w:val="008B4F52"/>
    <w:rsid w:val="008D5E2C"/>
    <w:rsid w:val="008E1DBC"/>
    <w:rsid w:val="009075DC"/>
    <w:rsid w:val="00921709"/>
    <w:rsid w:val="00927ABE"/>
    <w:rsid w:val="009341EC"/>
    <w:rsid w:val="00934F4F"/>
    <w:rsid w:val="009476FC"/>
    <w:rsid w:val="00952B0C"/>
    <w:rsid w:val="00957FB2"/>
    <w:rsid w:val="00961CC4"/>
    <w:rsid w:val="00967AFF"/>
    <w:rsid w:val="009A6A9E"/>
    <w:rsid w:val="009B499A"/>
    <w:rsid w:val="009D5B0B"/>
    <w:rsid w:val="009F1B46"/>
    <w:rsid w:val="00A07392"/>
    <w:rsid w:val="00A4308A"/>
    <w:rsid w:val="00A515DA"/>
    <w:rsid w:val="00A646E7"/>
    <w:rsid w:val="00AB5DC1"/>
    <w:rsid w:val="00AD67FE"/>
    <w:rsid w:val="00AE08AD"/>
    <w:rsid w:val="00AE33FC"/>
    <w:rsid w:val="00AF5F61"/>
    <w:rsid w:val="00B010E9"/>
    <w:rsid w:val="00B03870"/>
    <w:rsid w:val="00B4327A"/>
    <w:rsid w:val="00B73DA3"/>
    <w:rsid w:val="00B82850"/>
    <w:rsid w:val="00B84604"/>
    <w:rsid w:val="00B86E58"/>
    <w:rsid w:val="00B967E5"/>
    <w:rsid w:val="00BA56C9"/>
    <w:rsid w:val="00BB7551"/>
    <w:rsid w:val="00BD403C"/>
    <w:rsid w:val="00BE1F5E"/>
    <w:rsid w:val="00BE20F6"/>
    <w:rsid w:val="00BE2DA9"/>
    <w:rsid w:val="00C02300"/>
    <w:rsid w:val="00C21CED"/>
    <w:rsid w:val="00C30AC3"/>
    <w:rsid w:val="00C34C59"/>
    <w:rsid w:val="00C70009"/>
    <w:rsid w:val="00C7325A"/>
    <w:rsid w:val="00C75EA0"/>
    <w:rsid w:val="00C81E9E"/>
    <w:rsid w:val="00C82D87"/>
    <w:rsid w:val="00C83380"/>
    <w:rsid w:val="00C83448"/>
    <w:rsid w:val="00C8487C"/>
    <w:rsid w:val="00C96ABB"/>
    <w:rsid w:val="00CA22A8"/>
    <w:rsid w:val="00CB32B1"/>
    <w:rsid w:val="00CD2776"/>
    <w:rsid w:val="00CD5299"/>
    <w:rsid w:val="00CF0085"/>
    <w:rsid w:val="00D047D8"/>
    <w:rsid w:val="00D22BBF"/>
    <w:rsid w:val="00D24855"/>
    <w:rsid w:val="00D46DC6"/>
    <w:rsid w:val="00D5247E"/>
    <w:rsid w:val="00D60255"/>
    <w:rsid w:val="00D67C13"/>
    <w:rsid w:val="00D72250"/>
    <w:rsid w:val="00D955D4"/>
    <w:rsid w:val="00DC5A04"/>
    <w:rsid w:val="00DC5CB6"/>
    <w:rsid w:val="00DE187A"/>
    <w:rsid w:val="00DF1F19"/>
    <w:rsid w:val="00DF5E7A"/>
    <w:rsid w:val="00DF7BD5"/>
    <w:rsid w:val="00E301AB"/>
    <w:rsid w:val="00E30CC2"/>
    <w:rsid w:val="00E45BE3"/>
    <w:rsid w:val="00E46FCA"/>
    <w:rsid w:val="00E54E51"/>
    <w:rsid w:val="00E8090D"/>
    <w:rsid w:val="00E80FA1"/>
    <w:rsid w:val="00E87F56"/>
    <w:rsid w:val="00E917EE"/>
    <w:rsid w:val="00EC23D6"/>
    <w:rsid w:val="00F13181"/>
    <w:rsid w:val="00F24196"/>
    <w:rsid w:val="00F26F77"/>
    <w:rsid w:val="00F3205C"/>
    <w:rsid w:val="00F34A10"/>
    <w:rsid w:val="00F43E07"/>
    <w:rsid w:val="00F533A0"/>
    <w:rsid w:val="00F542BF"/>
    <w:rsid w:val="00F71A36"/>
    <w:rsid w:val="00F80EA0"/>
    <w:rsid w:val="00F82FE5"/>
    <w:rsid w:val="00F933F0"/>
    <w:rsid w:val="00F93B60"/>
    <w:rsid w:val="00FA105E"/>
    <w:rsid w:val="00FA3DC0"/>
    <w:rsid w:val="00FB229B"/>
    <w:rsid w:val="00FD06A5"/>
    <w:rsid w:val="00FD6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Times New Roman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15DA"/>
    <w:pPr>
      <w:ind w:firstLine="504"/>
      <w:jc w:val="both"/>
    </w:pPr>
  </w:style>
  <w:style w:type="paragraph" w:styleId="1">
    <w:name w:val="heading 1"/>
    <w:basedOn w:val="a"/>
    <w:next w:val="a"/>
    <w:qFormat/>
    <w:rsid w:val="00EC23D6"/>
    <w:pPr>
      <w:keepNext/>
      <w:numPr>
        <w:numId w:val="1"/>
      </w:numPr>
      <w:spacing w:before="240" w:after="60" w:line="480" w:lineRule="auto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qFormat/>
    <w:rsid w:val="00835AA6"/>
    <w:pPr>
      <w:keepNext/>
      <w:numPr>
        <w:ilvl w:val="1"/>
        <w:numId w:val="1"/>
      </w:numPr>
      <w:spacing w:before="36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835AA6"/>
    <w:pPr>
      <w:keepNext/>
      <w:numPr>
        <w:ilvl w:val="2"/>
        <w:numId w:val="1"/>
      </w:numPr>
      <w:spacing w:before="3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835AA6"/>
    <w:pPr>
      <w:keepNext/>
      <w:numPr>
        <w:ilvl w:val="3"/>
        <w:numId w:val="1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nter">
    <w:name w:val="center"/>
    <w:basedOn w:val="a"/>
    <w:rsid w:val="0060160F"/>
    <w:pPr>
      <w:spacing w:before="360" w:after="360"/>
      <w:jc w:val="center"/>
    </w:pPr>
  </w:style>
  <w:style w:type="paragraph" w:styleId="a3">
    <w:name w:val="caption"/>
    <w:basedOn w:val="a"/>
    <w:next w:val="a"/>
    <w:link w:val="a4"/>
    <w:qFormat/>
    <w:rsid w:val="00D047D8"/>
    <w:rPr>
      <w:b/>
      <w:bCs/>
      <w:sz w:val="20"/>
      <w:szCs w:val="23"/>
    </w:rPr>
  </w:style>
  <w:style w:type="paragraph" w:customStyle="1" w:styleId="pictureH">
    <w:name w:val="pictureH"/>
    <w:basedOn w:val="a3"/>
    <w:link w:val="pictureHChar"/>
    <w:rsid w:val="0060160F"/>
    <w:pPr>
      <w:spacing w:after="360"/>
      <w:ind w:firstLine="0"/>
      <w:jc w:val="left"/>
    </w:pPr>
    <w:rPr>
      <w:sz w:val="32"/>
      <w:szCs w:val="32"/>
    </w:rPr>
  </w:style>
  <w:style w:type="paragraph" w:styleId="10">
    <w:name w:val="toc 1"/>
    <w:basedOn w:val="a"/>
    <w:next w:val="a"/>
    <w:autoRedefine/>
    <w:semiHidden/>
    <w:rsid w:val="00C34C59"/>
    <w:rPr>
      <w:szCs w:val="37"/>
    </w:rPr>
  </w:style>
  <w:style w:type="character" w:customStyle="1" w:styleId="a4">
    <w:name w:val="คำอธิบายภาพ อักขระ"/>
    <w:basedOn w:val="a0"/>
    <w:link w:val="a3"/>
    <w:rsid w:val="00D047D8"/>
    <w:rPr>
      <w:rFonts w:ascii="Angsana New" w:hAnsi="Angsana New" w:cs="Angsana New"/>
      <w:b/>
      <w:bCs/>
      <w:szCs w:val="23"/>
      <w:lang w:val="en-US" w:eastAsia="en-US" w:bidi="th-TH"/>
    </w:rPr>
  </w:style>
  <w:style w:type="character" w:customStyle="1" w:styleId="pictureHChar">
    <w:name w:val="pictureH Char"/>
    <w:basedOn w:val="a4"/>
    <w:link w:val="pictureH"/>
    <w:rsid w:val="0060160F"/>
    <w:rPr>
      <w:sz w:val="32"/>
      <w:szCs w:val="32"/>
    </w:rPr>
  </w:style>
  <w:style w:type="paragraph" w:styleId="20">
    <w:name w:val="toc 2"/>
    <w:basedOn w:val="a"/>
    <w:next w:val="a"/>
    <w:autoRedefine/>
    <w:semiHidden/>
    <w:rsid w:val="00C34C59"/>
    <w:pPr>
      <w:ind w:left="320"/>
    </w:pPr>
    <w:rPr>
      <w:szCs w:val="37"/>
    </w:rPr>
  </w:style>
  <w:style w:type="paragraph" w:styleId="30">
    <w:name w:val="toc 3"/>
    <w:basedOn w:val="a"/>
    <w:next w:val="a"/>
    <w:autoRedefine/>
    <w:semiHidden/>
    <w:rsid w:val="00C34C59"/>
    <w:pPr>
      <w:ind w:left="640"/>
    </w:pPr>
    <w:rPr>
      <w:szCs w:val="37"/>
    </w:rPr>
  </w:style>
  <w:style w:type="paragraph" w:customStyle="1" w:styleId="ref">
    <w:name w:val="ref"/>
    <w:basedOn w:val="a"/>
    <w:rsid w:val="00927ABE"/>
    <w:pPr>
      <w:numPr>
        <w:numId w:val="8"/>
      </w:numPr>
      <w:tabs>
        <w:tab w:val="clear" w:pos="360"/>
        <w:tab w:val="num" w:pos="540"/>
      </w:tabs>
      <w:ind w:left="0" w:firstLine="0"/>
      <w:jc w:val="left"/>
    </w:pPr>
    <w:rPr>
      <w:rFonts w:eastAsia="Angsana New"/>
    </w:rPr>
  </w:style>
  <w:style w:type="paragraph" w:styleId="a5">
    <w:name w:val="table of figures"/>
    <w:basedOn w:val="a"/>
    <w:next w:val="a"/>
    <w:semiHidden/>
    <w:rsid w:val="00C34C59"/>
    <w:rPr>
      <w:szCs w:val="37"/>
    </w:rPr>
  </w:style>
  <w:style w:type="table" w:styleId="a6">
    <w:name w:val="Table Grid"/>
    <w:basedOn w:val="a1"/>
    <w:uiPriority w:val="59"/>
    <w:rsid w:val="00C34C59"/>
    <w:pPr>
      <w:ind w:firstLine="50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DF1F19"/>
  </w:style>
  <w:style w:type="character" w:customStyle="1" w:styleId="apple-converted-space">
    <w:name w:val="apple-converted-space"/>
    <w:basedOn w:val="a0"/>
    <w:rsid w:val="00DF1F19"/>
  </w:style>
  <w:style w:type="paragraph" w:styleId="a7">
    <w:name w:val="Balloon Text"/>
    <w:basedOn w:val="a"/>
    <w:link w:val="a8"/>
    <w:rsid w:val="0027267A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27267A"/>
    <w:rPr>
      <w:rFonts w:ascii="Tahoma" w:hAnsi="Tahoma"/>
      <w:sz w:val="16"/>
    </w:rPr>
  </w:style>
  <w:style w:type="paragraph" w:styleId="a9">
    <w:name w:val="List Paragraph"/>
    <w:basedOn w:val="a"/>
    <w:uiPriority w:val="34"/>
    <w:qFormat/>
    <w:rsid w:val="00E301AB"/>
    <w:pPr>
      <w:ind w:left="720"/>
      <w:contextualSpacing/>
    </w:pPr>
    <w:rPr>
      <w:szCs w:val="40"/>
    </w:rPr>
  </w:style>
  <w:style w:type="character" w:styleId="aa">
    <w:name w:val="Hyperlink"/>
    <w:basedOn w:val="a0"/>
    <w:rsid w:val="005D31C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E917EE"/>
    <w:rPr>
      <w:szCs w:val="40"/>
    </w:rPr>
  </w:style>
  <w:style w:type="paragraph" w:styleId="ad">
    <w:name w:val="footer"/>
    <w:basedOn w:val="a"/>
    <w:link w:val="ae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rsid w:val="00E917EE"/>
    <w:rPr>
      <w:szCs w:val="40"/>
    </w:rPr>
  </w:style>
  <w:style w:type="paragraph" w:styleId="af">
    <w:name w:val="Revision"/>
    <w:hidden/>
    <w:uiPriority w:val="99"/>
    <w:semiHidden/>
    <w:rsid w:val="003601FA"/>
    <w:rPr>
      <w:szCs w:val="40"/>
    </w:rPr>
  </w:style>
  <w:style w:type="paragraph" w:styleId="af0">
    <w:name w:val="Title"/>
    <w:basedOn w:val="a"/>
    <w:link w:val="af1"/>
    <w:qFormat/>
    <w:rsid w:val="005C3CC3"/>
    <w:pPr>
      <w:ind w:firstLine="0"/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f1">
    <w:name w:val="ชื่อเรื่อง อักขระ"/>
    <w:basedOn w:val="a0"/>
    <w:link w:val="af0"/>
    <w:rsid w:val="005C3CC3"/>
    <w:rPr>
      <w:rFonts w:ascii="Cordia New" w:eastAsia="Cordia New" w:hAnsi="Cordia New" w:cs="AngsanaUPC"/>
      <w:sz w:val="40"/>
      <w:szCs w:val="40"/>
    </w:rPr>
  </w:style>
  <w:style w:type="paragraph" w:styleId="af2">
    <w:name w:val="Subtitle"/>
    <w:basedOn w:val="a"/>
    <w:link w:val="af3"/>
    <w:qFormat/>
    <w:rsid w:val="005C3CC3"/>
    <w:pPr>
      <w:ind w:firstLine="0"/>
      <w:jc w:val="center"/>
    </w:pPr>
    <w:rPr>
      <w:b/>
      <w:bCs/>
      <w:sz w:val="40"/>
      <w:szCs w:val="40"/>
      <w:lang w:val="en-AU"/>
    </w:rPr>
  </w:style>
  <w:style w:type="character" w:customStyle="1" w:styleId="af3">
    <w:name w:val="ชื่อเรื่องรอง อักขระ"/>
    <w:basedOn w:val="a0"/>
    <w:link w:val="af2"/>
    <w:rsid w:val="005C3CC3"/>
    <w:rPr>
      <w:b/>
      <w:bCs/>
      <w:sz w:val="40"/>
      <w:szCs w:val="40"/>
      <w:lang w:val="en-AU"/>
    </w:rPr>
  </w:style>
  <w:style w:type="paragraph" w:styleId="af4">
    <w:name w:val="Body Text"/>
    <w:basedOn w:val="a"/>
    <w:link w:val="af5"/>
    <w:rsid w:val="00F82FE5"/>
    <w:pPr>
      <w:ind w:firstLine="0"/>
      <w:jc w:val="thaiDistribute"/>
    </w:pPr>
    <w:rPr>
      <w:rFonts w:ascii="Times New Roman" w:eastAsia="Cordia New" w:hAnsi="Times New Roman" w:cs="Cordia New"/>
    </w:rPr>
  </w:style>
  <w:style w:type="character" w:customStyle="1" w:styleId="af5">
    <w:name w:val="เนื้อความ อักขระ"/>
    <w:basedOn w:val="a0"/>
    <w:link w:val="af4"/>
    <w:rsid w:val="00F82FE5"/>
    <w:rPr>
      <w:rFonts w:ascii="Times New Roman" w:eastAsia="Cordia New" w:hAnsi="Times New Roman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Project\&#3610;&#3607;&#3607;&#3637;&#3656;%201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9B5EF-D473-4E94-9D0F-253FE802A4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6A87DB-A4CD-42FE-94A8-7D37CFCA2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บทที่ 1.dot</Template>
  <TotalTime>166</TotalTime>
  <Pages>26</Pages>
  <Words>1310</Words>
  <Characters>7470</Characters>
  <Application>Microsoft Office Word</Application>
  <DocSecurity>0</DocSecurity>
  <Lines>62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/>
  <LinksUpToDate>false</LinksUpToDate>
  <CharactersWithSpaces>8763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mossila</dc:creator>
  <cp:keywords/>
  <dc:description/>
  <cp:lastModifiedBy>mossila</cp:lastModifiedBy>
  <cp:revision>16</cp:revision>
  <dcterms:created xsi:type="dcterms:W3CDTF">2008-10-29T07:25:00Z</dcterms:created>
  <dcterms:modified xsi:type="dcterms:W3CDTF">2008-11-04T18:56:00Z</dcterms:modified>
</cp:coreProperties>
</file>