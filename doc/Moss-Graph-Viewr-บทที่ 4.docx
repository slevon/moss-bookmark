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26E" w:rsidRPr="003902FE" w:rsidRDefault="0068426E" w:rsidP="0068426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68426E" w:rsidRPr="003902FE" w:rsidRDefault="0068426E" w:rsidP="00AB5DC1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68426E" w:rsidRPr="003902FE" w:rsidRDefault="0068426E" w:rsidP="0068426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</w:p>
    <w:p w:rsidR="0068426E" w:rsidRPr="003902FE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ซึ่งมีความสามารถและข้อจำกัดดังนี้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ย่อ/ขยาย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68426E" w:rsidRDefault="00D5247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1962150" cy="2047875"/>
            <wp:effectExtent l="38100" t="19050" r="19050" b="28575"/>
            <wp:docPr id="1" name="รูปภาพ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4337" t="28833" r="26024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426E">
        <w:rPr>
          <w:rFonts w:eastAsia="Cordia New"/>
        </w:rPr>
        <w:t xml:space="preserve">       </w:t>
      </w:r>
      <w:r>
        <w:rPr>
          <w:rFonts w:eastAsia="Cordia New"/>
          <w:noProof/>
        </w:rPr>
        <w:drawing>
          <wp:inline distT="0" distB="0" distL="0" distR="0">
            <wp:extent cx="2305050" cy="1990725"/>
            <wp:effectExtent l="19050" t="19050" r="19050" b="28575"/>
            <wp:docPr id="2" name="รูปภาพ 1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10"/>
                    <a:srcRect l="20948" t="25629" r="20739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076556" w:rsidRDefault="00076556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505075" cy="1876425"/>
            <wp:effectExtent l="19050" t="19050" r="28575" b="28575"/>
            <wp:docPr id="3" name="รูปภาพ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1"/>
                    <a:srcRect l="19518" t="23570" r="17108" b="313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037080" cy="1381125"/>
            <wp:effectExtent l="19050" t="19050" r="20320" b="28575"/>
            <wp:docPr id="4" name="รูปภาพ 3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2"/>
                    <a:srcRect l="21227" t="34840" r="27184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68426E" w:rsidRDefault="0068426E" w:rsidP="0068426E">
      <w:pPr>
        <w:spacing w:after="200" w:line="276" w:lineRule="auto"/>
        <w:ind w:firstLine="0"/>
        <w:rPr>
          <w:rFonts w:eastAsia="Cordia New"/>
        </w:rPr>
      </w:pPr>
    </w:p>
    <w:p w:rsidR="00076556" w:rsidRDefault="00076556" w:rsidP="0068426E">
      <w:pPr>
        <w:spacing w:after="200" w:line="276" w:lineRule="auto"/>
        <w:ind w:firstLine="0"/>
        <w:rPr>
          <w:rFonts w:eastAsia="Cordia New"/>
        </w:rPr>
      </w:pP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68426E" w:rsidRPr="00B34139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5" name="รูปภาพ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09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0850" cy="3414209"/>
            <wp:effectExtent l="19050" t="0" r="6700" b="0"/>
            <wp:docPr id="6" name="รูปภาพ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68426E" w:rsidRPr="00755669" w:rsidRDefault="0068426E" w:rsidP="0068426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68426E" w:rsidRDefault="00AE08AD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7" name="รูปภาพ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  <w:cs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076556" w:rsidRDefault="00076556" w:rsidP="007550C8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076556" w:rsidRDefault="00076556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8" name="รูปภาพ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07655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AE08AD">
        <w:rPr>
          <w:rFonts w:eastAsia="Cordia New"/>
          <w:noProof/>
        </w:rPr>
        <w:drawing>
          <wp:inline distT="0" distB="0" distL="0" distR="0">
            <wp:extent cx="3474738" cy="3316255"/>
            <wp:effectExtent l="19050" t="0" r="0" b="0"/>
            <wp:docPr id="9" name="รูปภาพ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38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10" name="รูปภาพ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68426E" w:rsidRDefault="0068426E" w:rsidP="0068426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1" name="รูปภาพ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AE08AD">
        <w:rPr>
          <w:rFonts w:eastAsia="Cordia New"/>
          <w:noProof/>
        </w:rPr>
        <w:drawing>
          <wp:inline distT="0" distB="0" distL="0" distR="0">
            <wp:extent cx="3626577" cy="3418294"/>
            <wp:effectExtent l="19050" t="0" r="0" b="0"/>
            <wp:docPr id="12" name="รูปภาพ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577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3" name="รูปภาพ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8426E" w:rsidRPr="00FF055B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5" name="รูปภาพ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581653" cy="3418294"/>
            <wp:effectExtent l="19050" t="0" r="0" b="0"/>
            <wp:docPr id="16" name="รูปภาพ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653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7" name="รูปภาพ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93C" w:rsidRDefault="0009393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ซึ่งเป็นเสมือนเป็นจุดเริ่มต้นของข้อมูลกราฟซึ่งจะกำหนดด้วยว่ากราฟจะมีลักษณะเป็นแบบใด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09393C" w:rsidRDefault="009A6A9E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87.75pt;margin-top:157.5pt;width:297pt;height:117.75pt;z-index:25165619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0" type="#_x0000_t176" style="position:absolute;left:0;text-align:left;margin-left:60.75pt;margin-top:66.75pt;width:314.25pt;height:51pt;z-index:25165721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2" type="#_x0000_t176" style="position:absolute;left:0;text-align:left;margin-left:51.75pt;margin-top:55.5pt;width:267pt;height:11.25pt;z-index:25165824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1" type="#_x0000_t176" style="position:absolute;left:0;text-align:left;margin-left:51.75pt;margin-top:32.25pt;width:164.25pt;height:12pt;z-index:251659264" filled="f" fillcolor="white [3201]" strokecolor="black [3213]" strokeweight="1.5pt">
            <v:shadow color="#868686"/>
          </v:shape>
        </w:pict>
      </w:r>
      <w:r w:rsidR="0068426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63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93C" w:rsidRDefault="0009393C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09393C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68426E" w:rsidRPr="00677E65" w:rsidRDefault="0009393C" w:rsidP="0009393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>
        <w:rPr>
          <w:rFonts w:eastAsia="Cordia New" w:hint="cs"/>
          <w:cs/>
        </w:rPr>
        <w:t xml:space="preserve">                </w:t>
      </w:r>
      <w:r w:rsidR="0068426E" w:rsidRPr="00677E65">
        <w:rPr>
          <w:rFonts w:eastAsia="Cordia New" w:hint="cs"/>
          <w:cs/>
        </w:rPr>
        <w:t>(ในกรอบ</w:t>
      </w:r>
      <w:r w:rsidR="0068426E">
        <w:rPr>
          <w:rFonts w:eastAsia="Cordia New" w:hint="cs"/>
          <w:cs/>
        </w:rPr>
        <w:t>คือส่วนเสริม)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8" name="รูปภาพ 1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E9417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และสร้างตัวกรองได้ทำให้ป้องกันปัญหาเรื่องการเปิดไฟล์ผิดรูปแบบได้ในระดับหนึ่ง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9" name="รูปภาพ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104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0" name="รูปภาพ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68426E" w:rsidRDefault="0068426E" w:rsidP="0068426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1" name="รูปภาพ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68426E" w:rsidRDefault="009A6A9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roundrect id="_x0000_s1034" style="position:absolute;left:0;text-align:left;margin-left:178.5pt;margin-top:197.5pt;width:75.75pt;height:22.5pt;z-index:251660288" arcsize="10923f" filled="f"/>
        </w:pict>
      </w:r>
      <w:r w:rsidR="00AE08AD"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22" name="รูปภาพ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68426E" w:rsidTr="00E14FB8">
        <w:tc>
          <w:tcPr>
            <w:tcW w:w="8533" w:type="dxa"/>
            <w:shd w:val="clear" w:color="auto" w:fill="auto"/>
          </w:tcPr>
          <w:p w:rsidR="0068426E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source="C"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target="C"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68426E" w:rsidRPr="00065A6C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68426E" w:rsidRDefault="0068426E" w:rsidP="0068426E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รูปที่ 4-22 และ รูปที่ </w:t>
      </w:r>
      <w:r>
        <w:rPr>
          <w:rFonts w:eastAsia="Cordia New"/>
        </w:rPr>
        <w:t xml:space="preserve">4-23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3" name="รูปภาพ 2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4" name="รูปภาพ 2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22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รูปที่ 4-23 และ รูปที่ 4-25 จะแสดงกผลของการใช้อัลกอริทึมที่ต้องการข้อมูลเข้าอื่นๆ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4286" cy="3420191"/>
            <wp:effectExtent l="19050" t="0" r="3264" b="0"/>
            <wp:docPr id="25" name="รูปภาพ 2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0850" cy="3418294"/>
            <wp:effectExtent l="19050" t="0" r="6700" b="0"/>
            <wp:docPr id="26" name="รูปภาพ 2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857143" cy="5104762"/>
            <wp:effectExtent l="19050" t="0" r="607" b="0"/>
            <wp:docPr id="27" name="รูปภาพ 2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AF5F61" w:rsidRPr="008E1DBC" w:rsidRDefault="0068426E" w:rsidP="008E1DB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>Breadth first trees</w:t>
      </w:r>
    </w:p>
    <w:sectPr w:rsidR="00AF5F61" w:rsidRPr="008E1DBC" w:rsidSect="00AB5DC1">
      <w:headerReference w:type="default" r:id="rId37"/>
      <w:pgSz w:w="11906" w:h="16838" w:code="9"/>
      <w:pgMar w:top="2160" w:right="1440" w:bottom="1440" w:left="2160" w:header="1440" w:footer="0" w:gutter="0"/>
      <w:pgNumType w:start="2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775B" w:rsidRDefault="0036775B" w:rsidP="00E917EE">
      <w:r>
        <w:separator/>
      </w:r>
    </w:p>
  </w:endnote>
  <w:endnote w:type="continuationSeparator" w:id="1">
    <w:p w:rsidR="0036775B" w:rsidRDefault="0036775B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775B" w:rsidRDefault="0036775B" w:rsidP="00E917EE">
      <w:r>
        <w:separator/>
      </w:r>
    </w:p>
  </w:footnote>
  <w:footnote w:type="continuationSeparator" w:id="1">
    <w:p w:rsidR="0036775B" w:rsidRDefault="0036775B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8B4F52" w:rsidRDefault="009A6A9E" w:rsidP="00076556">
        <w:pPr>
          <w:pStyle w:val="ab"/>
          <w:jc w:val="right"/>
        </w:pPr>
        <w:fldSimple w:instr=" PAGE   \* MERGEFORMAT ">
          <w:r w:rsidR="001158DC" w:rsidRPr="001158DC">
            <w:rPr>
              <w:noProof/>
              <w:szCs w:val="32"/>
              <w:lang w:val="th-TH"/>
            </w:rPr>
            <w:t>46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18503C2E"/>
    <w:lvl w:ilvl="0">
      <w:start w:val="2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44449"/>
    <w:rsid w:val="0006122A"/>
    <w:rsid w:val="0006312E"/>
    <w:rsid w:val="00065E3A"/>
    <w:rsid w:val="00076556"/>
    <w:rsid w:val="00087B10"/>
    <w:rsid w:val="0009393C"/>
    <w:rsid w:val="000B02B8"/>
    <w:rsid w:val="000B157F"/>
    <w:rsid w:val="000B464B"/>
    <w:rsid w:val="000C1550"/>
    <w:rsid w:val="000E442E"/>
    <w:rsid w:val="00100871"/>
    <w:rsid w:val="00112EF6"/>
    <w:rsid w:val="001158DC"/>
    <w:rsid w:val="001413BE"/>
    <w:rsid w:val="001521D8"/>
    <w:rsid w:val="0015358A"/>
    <w:rsid w:val="00174BF3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74F8B"/>
    <w:rsid w:val="002A4C2C"/>
    <w:rsid w:val="002B60C0"/>
    <w:rsid w:val="002C5465"/>
    <w:rsid w:val="002C6C5A"/>
    <w:rsid w:val="002E612C"/>
    <w:rsid w:val="002E6FB6"/>
    <w:rsid w:val="00303737"/>
    <w:rsid w:val="00346353"/>
    <w:rsid w:val="0036775B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5195"/>
    <w:rsid w:val="00513785"/>
    <w:rsid w:val="00514918"/>
    <w:rsid w:val="00556DAB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1554C"/>
    <w:rsid w:val="0063483B"/>
    <w:rsid w:val="00636447"/>
    <w:rsid w:val="006407FA"/>
    <w:rsid w:val="00641365"/>
    <w:rsid w:val="006438D9"/>
    <w:rsid w:val="006702E5"/>
    <w:rsid w:val="0068426E"/>
    <w:rsid w:val="00686D4C"/>
    <w:rsid w:val="006B7701"/>
    <w:rsid w:val="006C158E"/>
    <w:rsid w:val="006F259B"/>
    <w:rsid w:val="00723CC1"/>
    <w:rsid w:val="007279A5"/>
    <w:rsid w:val="00731111"/>
    <w:rsid w:val="007550C8"/>
    <w:rsid w:val="007637AA"/>
    <w:rsid w:val="00770D54"/>
    <w:rsid w:val="007E6720"/>
    <w:rsid w:val="00802E61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8E1DBC"/>
    <w:rsid w:val="00921709"/>
    <w:rsid w:val="00927ABE"/>
    <w:rsid w:val="00934F4F"/>
    <w:rsid w:val="009476FC"/>
    <w:rsid w:val="00952B0C"/>
    <w:rsid w:val="00957FB2"/>
    <w:rsid w:val="00961CC4"/>
    <w:rsid w:val="00967AFF"/>
    <w:rsid w:val="009A6A9E"/>
    <w:rsid w:val="009B499A"/>
    <w:rsid w:val="009D5B0B"/>
    <w:rsid w:val="009F1B46"/>
    <w:rsid w:val="00A07392"/>
    <w:rsid w:val="00A4308A"/>
    <w:rsid w:val="00A515DA"/>
    <w:rsid w:val="00A646E7"/>
    <w:rsid w:val="00AB5DC1"/>
    <w:rsid w:val="00AD67FE"/>
    <w:rsid w:val="00AE08AD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CD5299"/>
    <w:rsid w:val="00D047D8"/>
    <w:rsid w:val="00D22BBF"/>
    <w:rsid w:val="00D24855"/>
    <w:rsid w:val="00D46DC6"/>
    <w:rsid w:val="00D5247E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A87DB-A4CD-42FE-94A8-7D37CFCA2F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C9B5EF-D473-4E94-9D0F-253FE802A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81</TotalTime>
  <Pages>21</Pages>
  <Words>1155</Words>
  <Characters>6586</Characters>
  <Application>Microsoft Office Word</Application>
  <DocSecurity>0</DocSecurity>
  <Lines>54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7726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mossila</cp:lastModifiedBy>
  <cp:revision>7</cp:revision>
  <dcterms:created xsi:type="dcterms:W3CDTF">2008-10-29T07:25:00Z</dcterms:created>
  <dcterms:modified xsi:type="dcterms:W3CDTF">2008-10-30T18:29:00Z</dcterms:modified>
</cp:coreProperties>
</file>